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20" w:type="dxa"/>
        <w:tblInd w:w="360" w:type="dxa"/>
        <w:tblLayout w:type="fixed"/>
        <w:tblCellMar>
          <w:left w:w="0" w:type="dxa"/>
          <w:right w:w="0" w:type="dxa"/>
        </w:tblCellMar>
        <w:tblLook w:val="0260" w:firstRow="1" w:lastRow="1" w:firstColumn="0" w:lastColumn="0" w:noHBand="1" w:noVBand="0"/>
      </w:tblPr>
      <w:tblGrid>
        <w:gridCol w:w="9720"/>
      </w:tblGrid>
      <w:tr w:rsidR="001023A7" w:rsidRPr="004D77F2" w14:paraId="672A6659" w14:textId="77777777" w:rsidTr="7BDF276D">
        <w:trPr>
          <w:trHeight w:val="1944"/>
        </w:trPr>
        <w:tc>
          <w:tcPr>
            <w:tcW w:w="9720" w:type="dxa"/>
            <w:hideMark/>
          </w:tcPr>
          <w:p w14:paraId="0A37501D" w14:textId="77777777" w:rsidR="001023A7" w:rsidRPr="004D77F2" w:rsidRDefault="001023A7">
            <w:pPr>
              <w:rPr>
                <w:lang w:val="en-GB"/>
              </w:rPr>
            </w:pPr>
            <w:bookmarkStart w:id="0" w:name="_top"/>
            <w:bookmarkEnd w:id="0"/>
            <w:r w:rsidRPr="004D77F2">
              <w:rPr>
                <w:noProof/>
              </w:rPr>
              <w:drawing>
                <wp:inline distT="0" distB="0" distL="0" distR="0" wp14:anchorId="45B525AF" wp14:editId="6E0F9D3A">
                  <wp:extent cx="1377315" cy="1765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3A7" w:rsidRPr="004D77F2" w14:paraId="5DAB6C7B" w14:textId="77777777" w:rsidTr="7BDF276D">
        <w:trPr>
          <w:trHeight w:val="360"/>
        </w:trPr>
        <w:tc>
          <w:tcPr>
            <w:tcW w:w="9720" w:type="dxa"/>
          </w:tcPr>
          <w:p w14:paraId="02EB378F" w14:textId="77777777" w:rsidR="001023A7" w:rsidRPr="004D77F2" w:rsidRDefault="001023A7">
            <w:pPr>
              <w:rPr>
                <w:lang w:val="en-GB"/>
              </w:rPr>
            </w:pPr>
          </w:p>
        </w:tc>
      </w:tr>
      <w:tr w:rsidR="001023A7" w:rsidRPr="004D77F2" w14:paraId="19C7CBF2" w14:textId="77777777" w:rsidTr="7BDF276D">
        <w:trPr>
          <w:trHeight w:val="6480"/>
        </w:trPr>
        <w:sdt>
          <w:sdtPr>
            <w:rPr>
              <w:rFonts w:asciiTheme="minorHAnsi" w:hAnsiTheme="minorHAnsi"/>
              <w:b/>
              <w:bCs/>
              <w:color w:val="312D2A" w:themeColor="text1"/>
              <w:sz w:val="56"/>
              <w:lang w:val="en-GB"/>
            </w:rPr>
            <w:alias w:val="Title Style"/>
            <w:tag w:val="Title Style"/>
            <w:id w:val="961605843"/>
            <w:lock w:val="sdtLocked"/>
            <w:placeholder>
              <w:docPart w:val="4C6F1A5F673B4103B47607F5A236A993"/>
            </w:placeholder>
            <w:text w:multiLine="1"/>
          </w:sdtPr>
          <w:sdtContent>
            <w:tc>
              <w:tcPr>
                <w:tcW w:w="9720" w:type="dxa"/>
                <w:vAlign w:val="bottom"/>
                <w:hideMark/>
              </w:tcPr>
              <w:p w14:paraId="53312CF8" w14:textId="31F49EE0" w:rsidR="001023A7" w:rsidRPr="00FD3CF3" w:rsidRDefault="009E0DF6" w:rsidP="00BC5A89">
                <w:pPr>
                  <w:pStyle w:val="Title"/>
                  <w:rPr>
                    <w:b/>
                    <w:bCs/>
                    <w:color w:val="312D2A" w:themeColor="text1"/>
                    <w:lang w:val="en-GB"/>
                  </w:rPr>
                </w:pPr>
                <w:r w:rsidRPr="00FD3CF3">
                  <w:rPr>
                    <w:rFonts w:asciiTheme="minorHAnsi" w:hAnsiTheme="minorHAnsi"/>
                    <w:b/>
                    <w:bCs/>
                    <w:color w:val="312D2A" w:themeColor="text1"/>
                    <w:sz w:val="56"/>
                    <w:lang w:val="en-GB"/>
                  </w:rPr>
                  <w:t>OAuth Configuration</w:t>
                </w:r>
                <w:r w:rsidR="00BC5A89" w:rsidRPr="00FD3CF3">
                  <w:rPr>
                    <w:rFonts w:asciiTheme="minorHAnsi" w:hAnsiTheme="minorHAnsi"/>
                    <w:b/>
                    <w:bCs/>
                    <w:color w:val="312D2A" w:themeColor="text1"/>
                    <w:sz w:val="56"/>
                    <w:lang w:val="en-GB"/>
                  </w:rPr>
                  <w:t xml:space="preserve"> Manual</w:t>
                </w:r>
              </w:p>
            </w:tc>
          </w:sdtContent>
        </w:sdt>
      </w:tr>
      <w:tr w:rsidR="001023A7" w:rsidRPr="004D77F2" w14:paraId="6A05A809" w14:textId="77777777" w:rsidTr="7BDF276D">
        <w:trPr>
          <w:trHeight w:val="1080"/>
        </w:trPr>
        <w:tc>
          <w:tcPr>
            <w:tcW w:w="9720" w:type="dxa"/>
            <w:hideMark/>
          </w:tcPr>
          <w:p w14:paraId="5A39BBE3" w14:textId="77777777" w:rsidR="001023A7" w:rsidRPr="004D77F2" w:rsidRDefault="001023A7">
            <w:pPr>
              <w:pStyle w:val="NoSpacing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1737760" wp14:editId="2C63699F">
                  <wp:extent cx="6169658" cy="683260"/>
                  <wp:effectExtent l="0" t="0" r="0" b="0"/>
                  <wp:docPr id="1659066152" name="Graphic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658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3A7" w:rsidRPr="004D77F2" w14:paraId="366253B5" w14:textId="77777777" w:rsidTr="7BDF276D">
        <w:trPr>
          <w:trHeight w:val="1440"/>
        </w:trPr>
        <w:sdt>
          <w:sdtPr>
            <w:rPr>
              <w:lang w:val="en-GB"/>
            </w:rPr>
            <w:alias w:val="Subtitle"/>
            <w:tag w:val="Subtitle"/>
            <w:id w:val="455224001"/>
            <w:lock w:val="sdtLocked"/>
            <w:placeholder>
              <w:docPart w:val="B540E5195A63490C806059519A382ED5"/>
            </w:placeholder>
            <w:text w:multiLine="1"/>
          </w:sdtPr>
          <w:sdtContent>
            <w:tc>
              <w:tcPr>
                <w:tcW w:w="9720" w:type="dxa"/>
                <w:hideMark/>
              </w:tcPr>
              <w:p w14:paraId="1E13E016" w14:textId="235DD299" w:rsidR="001023A7" w:rsidRPr="004D77F2" w:rsidRDefault="009E0DF6" w:rsidP="00D86633">
                <w:pPr>
                  <w:pStyle w:val="Subtitle"/>
                  <w:rPr>
                    <w:lang w:val="en-GB"/>
                  </w:rPr>
                </w:pPr>
                <w:r>
                  <w:rPr>
                    <w:lang w:val="en-GB"/>
                  </w:rPr>
                  <w:t>Version 1</w:t>
                </w:r>
                <w:r w:rsidR="00DB1D62">
                  <w:rPr>
                    <w:lang w:val="en-GB"/>
                  </w:rPr>
                  <w:t>.0</w:t>
                </w:r>
              </w:p>
            </w:tc>
          </w:sdtContent>
        </w:sdt>
      </w:tr>
      <w:tr w:rsidR="001023A7" w:rsidRPr="004D77F2" w14:paraId="0EE52C70" w14:textId="77777777" w:rsidTr="7BDF276D">
        <w:trPr>
          <w:trHeight w:val="360"/>
        </w:trPr>
        <w:tc>
          <w:tcPr>
            <w:tcW w:w="9720" w:type="dxa"/>
            <w:hideMark/>
          </w:tcPr>
          <w:p w14:paraId="590E3537" w14:textId="0AF9838F" w:rsidR="000567D7" w:rsidRPr="004D77F2" w:rsidRDefault="009E0DF6" w:rsidP="007A3E96">
            <w:pPr>
              <w:pStyle w:val="CoverDateandInfo"/>
              <w:rPr>
                <w:lang w:val="en-GB"/>
              </w:rPr>
            </w:pPr>
            <w:r>
              <w:t>February</w:t>
            </w:r>
            <w:r w:rsidR="00143AAC">
              <w:t xml:space="preserve"> </w:t>
            </w:r>
            <w:r w:rsidR="00DB1D62">
              <w:t>202</w:t>
            </w:r>
            <w:r>
              <w:t>4</w:t>
            </w:r>
            <w:r w:rsidR="00026018" w:rsidRPr="004D77F2">
              <w:rPr>
                <w:lang w:val="en-GB"/>
              </w:rPr>
              <w:t xml:space="preserve"> </w:t>
            </w:r>
          </w:p>
          <w:p w14:paraId="2E8C2D13" w14:textId="522CE722" w:rsidR="000567D7" w:rsidRPr="004D77F2" w:rsidRDefault="000567D7" w:rsidP="007A3E96">
            <w:pPr>
              <w:pStyle w:val="CoverDateandInfo"/>
              <w:rPr>
                <w:lang w:val="en-GB"/>
              </w:rPr>
            </w:pPr>
            <w:r w:rsidRPr="004D77F2">
              <w:rPr>
                <w:lang w:val="en-GB"/>
              </w:rPr>
              <w:t xml:space="preserve">Copyright © </w:t>
            </w:r>
            <w:r w:rsidRPr="004D77F2">
              <w:rPr>
                <w:lang w:val="en-GB"/>
              </w:rPr>
              <w:fldChar w:fldCharType="begin"/>
            </w:r>
            <w:r w:rsidRPr="004D77F2">
              <w:rPr>
                <w:lang w:val="en-GB"/>
              </w:rPr>
              <w:instrText xml:space="preserve"> DATE  \@ "yyyy"  \* MERGEFORMAT </w:instrText>
            </w:r>
            <w:r w:rsidRPr="004D77F2">
              <w:rPr>
                <w:lang w:val="en-GB"/>
              </w:rPr>
              <w:fldChar w:fldCharType="separate"/>
            </w:r>
            <w:r w:rsidR="008B6D1E">
              <w:rPr>
                <w:noProof/>
                <w:lang w:val="en-GB"/>
              </w:rPr>
              <w:t>2025</w:t>
            </w:r>
            <w:r w:rsidRPr="004D77F2">
              <w:rPr>
                <w:lang w:val="en-GB"/>
              </w:rPr>
              <w:fldChar w:fldCharType="end"/>
            </w:r>
            <w:r w:rsidRPr="004D77F2">
              <w:rPr>
                <w:lang w:val="en-GB"/>
              </w:rPr>
              <w:t>, Oracle and/or its affiliates</w:t>
            </w:r>
          </w:p>
          <w:p w14:paraId="5E329536" w14:textId="77777777" w:rsidR="001023A7" w:rsidRPr="004D77F2" w:rsidRDefault="00000000" w:rsidP="007A3E96">
            <w:pPr>
              <w:pStyle w:val="CoverDateandInfo"/>
              <w:rPr>
                <w:lang w:val="en-GB"/>
              </w:rPr>
            </w:pPr>
            <w:sdt>
              <w:sdtPr>
                <w:rPr>
                  <w:lang w:val="en-GB"/>
                </w:rPr>
                <w:alias w:val="Confidential Dropdown"/>
                <w:tag w:val="Confidential Dropdown"/>
                <w:id w:val="-667557838"/>
                <w:placeholder>
                  <w:docPart w:val="66EB5C612FE64B74BE0066CCB2F04CF3"/>
                </w:placeholder>
                <w:comboBox>
                  <w:listItem w:value="Choose an item."/>
                  <w:listItem w:displayText="Public" w:value="Public"/>
                  <w:listItem w:displayText="Confidential – Oracle Internal" w:value="Confidential – Oracle Internal"/>
                  <w:listItem w:displayText="Confidential – Oracle Restricted" w:value="Confidential – Oracle Restricted"/>
                  <w:listItem w:displayText="Confidential – Oracle Highly Restricted" w:value="Confidential – Oracle Highly Restricted"/>
                </w:comboBox>
              </w:sdtPr>
              <w:sdtContent>
                <w:r w:rsidR="003E1749">
                  <w:rPr>
                    <w:lang w:val="en-GB"/>
                  </w:rPr>
                  <w:t>Confidential – Oracle Internal</w:t>
                </w:r>
              </w:sdtContent>
            </w:sdt>
          </w:p>
        </w:tc>
      </w:tr>
    </w:tbl>
    <w:p w14:paraId="41C8F396" w14:textId="77777777" w:rsidR="00C10673" w:rsidRPr="004D77F2" w:rsidRDefault="00C10673" w:rsidP="00C10673">
      <w:pPr>
        <w:rPr>
          <w:lang w:val="en-GB"/>
        </w:rPr>
        <w:sectPr w:rsidR="00C10673" w:rsidRPr="004D77F2" w:rsidSect="00ED15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9" w:h="16834" w:code="9"/>
          <w:pgMar w:top="1080" w:right="1080" w:bottom="1080" w:left="1080" w:header="504" w:footer="432" w:gutter="0"/>
          <w:cols w:space="720"/>
          <w:docGrid w:linePitch="360"/>
        </w:sectPr>
      </w:pPr>
    </w:p>
    <w:bookmarkStart w:id="1" w:name="_Hlk30162803" w:displacedByCustomXml="next"/>
    <w:sdt>
      <w:sdtPr>
        <w:rPr>
          <w:rFonts w:eastAsiaTheme="minorHAnsi" w:cstheme="minorBidi"/>
          <w:b w:val="0"/>
          <w:bCs w:val="0"/>
          <w:caps w:val="0"/>
          <w:color w:val="312D2A"/>
          <w:sz w:val="20"/>
          <w:szCs w:val="18"/>
        </w:rPr>
        <w:id w:val="-862431746"/>
        <w:docPartObj>
          <w:docPartGallery w:val="Table of Contents"/>
          <w:docPartUnique/>
        </w:docPartObj>
      </w:sdtPr>
      <w:sdtEndPr>
        <w:rPr>
          <w:noProof/>
          <w:color w:val="312D2A" w:themeColor="text1"/>
        </w:rPr>
      </w:sdtEndPr>
      <w:sdtContent>
        <w:p w14:paraId="413E2219" w14:textId="182BE069" w:rsidR="00152E48" w:rsidRPr="004C6F58" w:rsidRDefault="00152E48" w:rsidP="00FC4753">
          <w:pPr>
            <w:pStyle w:val="TOCHeading"/>
            <w:numPr>
              <w:ilvl w:val="0"/>
              <w:numId w:val="0"/>
            </w:numPr>
            <w:ind w:left="432" w:hanging="432"/>
            <w:rPr>
              <w:color w:val="824021" w:themeColor="accent5" w:themeShade="BF"/>
            </w:rPr>
          </w:pPr>
          <w:r w:rsidRPr="004C6F58">
            <w:rPr>
              <w:color w:val="824021" w:themeColor="accent5" w:themeShade="BF"/>
            </w:rPr>
            <w:t>Table of Contents</w:t>
          </w:r>
        </w:p>
        <w:p w14:paraId="7A9BE9D0" w14:textId="36286F72" w:rsidR="0071294B" w:rsidRDefault="00152E48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r w:rsidRPr="00712511">
            <w:rPr>
              <w:color w:val="312D2A" w:themeColor="text1"/>
            </w:rPr>
            <w:fldChar w:fldCharType="begin"/>
          </w:r>
          <w:r w:rsidRPr="00712511">
            <w:rPr>
              <w:color w:val="312D2A" w:themeColor="text1"/>
            </w:rPr>
            <w:instrText xml:space="preserve"> TOC \o "1-3" \h \z \u </w:instrText>
          </w:r>
          <w:r w:rsidRPr="00712511">
            <w:rPr>
              <w:color w:val="312D2A" w:themeColor="text1"/>
            </w:rPr>
            <w:fldChar w:fldCharType="separate"/>
          </w:r>
          <w:hyperlink w:anchor="_Toc189962742" w:history="1">
            <w:r w:rsidR="0071294B" w:rsidRPr="007905FC">
              <w:rPr>
                <w:rStyle w:val="Hyperlink"/>
              </w:rPr>
              <w:t>1.1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Document Control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_Toc189962742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3</w:t>
            </w:r>
            <w:r w:rsidR="0071294B">
              <w:rPr>
                <w:webHidden/>
              </w:rPr>
              <w:fldChar w:fldCharType="end"/>
            </w:r>
          </w:hyperlink>
        </w:p>
        <w:p w14:paraId="4A65CAEC" w14:textId="706E5F49" w:rsidR="0071294B" w:rsidRDefault="00000000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hyperlink w:anchor="_Toc189962743" w:history="1">
            <w:r w:rsidR="0071294B" w:rsidRPr="007905FC">
              <w:rPr>
                <w:rStyle w:val="Hyperlink"/>
              </w:rPr>
              <w:t>1.2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Glossary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_Toc189962743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3</w:t>
            </w:r>
            <w:r w:rsidR="0071294B">
              <w:rPr>
                <w:webHidden/>
              </w:rPr>
              <w:fldChar w:fldCharType="end"/>
            </w:r>
          </w:hyperlink>
        </w:p>
        <w:p w14:paraId="3E268B0A" w14:textId="1DE42AE5" w:rsidR="0071294B" w:rsidRDefault="00000000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hyperlink w:anchor="_Toc189962744" w:history="1">
            <w:r w:rsidR="0071294B" w:rsidRPr="007905FC">
              <w:rPr>
                <w:rStyle w:val="Hyperlink"/>
              </w:rPr>
              <w:t>1.3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Introduction of OAuth2.0 Client Credentials Policy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_Toc189962744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4</w:t>
            </w:r>
            <w:r w:rsidR="0071294B">
              <w:rPr>
                <w:webHidden/>
              </w:rPr>
              <w:fldChar w:fldCharType="end"/>
            </w:r>
          </w:hyperlink>
        </w:p>
        <w:p w14:paraId="67B0C729" w14:textId="623E0BA2" w:rsidR="0071294B" w:rsidRDefault="00000000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hyperlink w:anchor="_Toc189962745" w:history="1">
            <w:r w:rsidR="0071294B" w:rsidRPr="007905FC">
              <w:rPr>
                <w:rStyle w:val="Hyperlink"/>
              </w:rPr>
              <w:t>1.4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Pre-Requisites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_Toc189962745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4</w:t>
            </w:r>
            <w:r w:rsidR="0071294B">
              <w:rPr>
                <w:webHidden/>
              </w:rPr>
              <w:fldChar w:fldCharType="end"/>
            </w:r>
          </w:hyperlink>
        </w:p>
        <w:p w14:paraId="2D3D4C23" w14:textId="1127A8D8" w:rsidR="0071294B" w:rsidRDefault="00000000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hyperlink w:anchor="_Toc189962746" w:history="1">
            <w:r w:rsidR="0071294B" w:rsidRPr="007905FC">
              <w:rPr>
                <w:rStyle w:val="Hyperlink"/>
              </w:rPr>
              <w:t>1.5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Navigating the Process IN Gen 3 IAM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_Toc189962746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4</w:t>
            </w:r>
            <w:r w:rsidR="0071294B">
              <w:rPr>
                <w:webHidden/>
              </w:rPr>
              <w:fldChar w:fldCharType="end"/>
            </w:r>
          </w:hyperlink>
        </w:p>
        <w:p w14:paraId="239E9F20" w14:textId="547A2A7A" w:rsidR="0071294B" w:rsidRDefault="00000000">
          <w:pPr>
            <w:pStyle w:val="TOC2"/>
            <w:rPr>
              <w:rFonts w:eastAsiaTheme="minorEastAsia"/>
              <w:b w:val="0"/>
              <w:sz w:val="22"/>
              <w:szCs w:val="22"/>
              <w:lang w:val="en-US"/>
            </w:rPr>
          </w:pPr>
          <w:hyperlink w:anchor="_Toc189962748" w:history="1">
            <w:r w:rsidR="0071294B" w:rsidRPr="007905FC">
              <w:rPr>
                <w:rStyle w:val="Hyperlink"/>
              </w:rPr>
              <w:t>1.6</w:t>
            </w:r>
            <w:r w:rsidR="0071294B">
              <w:rPr>
                <w:rFonts w:eastAsiaTheme="minorEastAsia"/>
                <w:b w:val="0"/>
                <w:sz w:val="22"/>
                <w:szCs w:val="22"/>
                <w:lang w:val="en-US"/>
              </w:rPr>
              <w:tab/>
            </w:r>
            <w:r w:rsidR="0071294B" w:rsidRPr="007905FC">
              <w:rPr>
                <w:rStyle w:val="Hyperlink"/>
              </w:rPr>
              <w:t>Important Info To Be Shared By Admin To Caller</w:t>
            </w:r>
            <w:r w:rsidR="0071294B">
              <w:rPr>
                <w:webHidden/>
              </w:rPr>
              <w:tab/>
            </w:r>
            <w:r w:rsidR="0071294B">
              <w:rPr>
                <w:webHidden/>
              </w:rPr>
              <w:fldChar w:fldCharType="begin"/>
            </w:r>
            <w:r w:rsidR="0071294B">
              <w:rPr>
                <w:webHidden/>
              </w:rPr>
              <w:instrText xml:space="preserve"> PAGEREF _Toc189962748 \h </w:instrText>
            </w:r>
            <w:r w:rsidR="0071294B">
              <w:rPr>
                <w:webHidden/>
              </w:rPr>
            </w:r>
            <w:r w:rsidR="0071294B">
              <w:rPr>
                <w:webHidden/>
              </w:rPr>
              <w:fldChar w:fldCharType="separate"/>
            </w:r>
            <w:r w:rsidR="0071294B">
              <w:rPr>
                <w:webHidden/>
              </w:rPr>
              <w:t>11</w:t>
            </w:r>
            <w:r w:rsidR="0071294B">
              <w:rPr>
                <w:webHidden/>
              </w:rPr>
              <w:fldChar w:fldCharType="end"/>
            </w:r>
          </w:hyperlink>
        </w:p>
        <w:p w14:paraId="07AEE729" w14:textId="174B623F" w:rsidR="00152E48" w:rsidRPr="008F3864" w:rsidRDefault="00152E48">
          <w:pPr>
            <w:rPr>
              <w:b/>
              <w:bCs/>
              <w:noProof/>
              <w:color w:val="312D2A" w:themeColor="text1"/>
            </w:rPr>
          </w:pPr>
          <w:r w:rsidRPr="00712511">
            <w:rPr>
              <w:b/>
              <w:bCs/>
              <w:noProof/>
              <w:color w:val="312D2A" w:themeColor="text1"/>
            </w:rPr>
            <w:fldChar w:fldCharType="end"/>
          </w:r>
        </w:p>
      </w:sdtContent>
    </w:sdt>
    <w:p w14:paraId="1299C43A" w14:textId="766D4ABF" w:rsidR="00EE4147" w:rsidRDefault="00EE4147" w:rsidP="00130CEC">
      <w:pPr>
        <w:pStyle w:val="Heading1"/>
        <w:numPr>
          <w:ilvl w:val="0"/>
          <w:numId w:val="0"/>
        </w:numPr>
        <w:ind w:left="432"/>
      </w:pPr>
    </w:p>
    <w:p w14:paraId="59D97500" w14:textId="360AC0E3" w:rsidR="00130CEC" w:rsidRDefault="00130CEC" w:rsidP="00130CEC"/>
    <w:p w14:paraId="559688F3" w14:textId="03394EE2" w:rsidR="00130CEC" w:rsidRDefault="00130CEC" w:rsidP="00130CEC"/>
    <w:p w14:paraId="4893F1EB" w14:textId="7F231C23" w:rsidR="00130CEC" w:rsidRDefault="00130CEC" w:rsidP="00130CEC"/>
    <w:p w14:paraId="00FB61B5" w14:textId="5E4FA857" w:rsidR="00130CEC" w:rsidRDefault="00130CEC" w:rsidP="00130CEC"/>
    <w:p w14:paraId="30FA0539" w14:textId="03FB05A9" w:rsidR="00130CEC" w:rsidRDefault="00130CEC" w:rsidP="00130CEC"/>
    <w:p w14:paraId="5014D7F2" w14:textId="702AB53A" w:rsidR="00130CEC" w:rsidRDefault="00130CEC" w:rsidP="00130CEC"/>
    <w:p w14:paraId="31777712" w14:textId="72A1B930" w:rsidR="00130CEC" w:rsidRDefault="00130CEC" w:rsidP="00130CEC"/>
    <w:p w14:paraId="414A5DE0" w14:textId="509A8584" w:rsidR="00130CEC" w:rsidRDefault="00130CEC" w:rsidP="00130CEC"/>
    <w:p w14:paraId="53010200" w14:textId="0DC171A8" w:rsidR="00130CEC" w:rsidRDefault="00130CEC" w:rsidP="00130CEC"/>
    <w:p w14:paraId="51320329" w14:textId="3EDB34BA" w:rsidR="00130CEC" w:rsidRDefault="00130CEC" w:rsidP="00130CEC"/>
    <w:p w14:paraId="7A8290F8" w14:textId="76713499" w:rsidR="00130CEC" w:rsidRDefault="00130CEC" w:rsidP="00130CEC"/>
    <w:p w14:paraId="6FFBBA1B" w14:textId="1A79E3C1" w:rsidR="00130CEC" w:rsidRDefault="00130CEC" w:rsidP="00130CEC"/>
    <w:p w14:paraId="51231C35" w14:textId="768382B4" w:rsidR="00130CEC" w:rsidRDefault="00130CEC" w:rsidP="00130CEC"/>
    <w:p w14:paraId="2E3A1F97" w14:textId="35F1DF69" w:rsidR="00130CEC" w:rsidRDefault="00130CEC" w:rsidP="00130CEC"/>
    <w:p w14:paraId="1B148F65" w14:textId="5C2CFA3D" w:rsidR="00826905" w:rsidRDefault="00826905" w:rsidP="00130CEC"/>
    <w:p w14:paraId="4488D34C" w14:textId="3B1C8CC4" w:rsidR="00826905" w:rsidRDefault="00826905" w:rsidP="00130CEC"/>
    <w:p w14:paraId="5150FCEA" w14:textId="582714D4" w:rsidR="00826905" w:rsidRDefault="00826905" w:rsidP="00130CEC"/>
    <w:p w14:paraId="6E56F788" w14:textId="354552F6" w:rsidR="00826905" w:rsidRDefault="00826905" w:rsidP="00130CEC"/>
    <w:p w14:paraId="3F8C78AA" w14:textId="16DB2099" w:rsidR="00826905" w:rsidRDefault="00826905" w:rsidP="00130CEC"/>
    <w:p w14:paraId="6F7E49AC" w14:textId="77777777" w:rsidR="00826905" w:rsidRDefault="00826905" w:rsidP="00130CEC"/>
    <w:p w14:paraId="2A8C65E6" w14:textId="33BD3D41" w:rsidR="00130CEC" w:rsidRDefault="00130CEC" w:rsidP="00130CEC"/>
    <w:p w14:paraId="7DE3A912" w14:textId="1DA84499" w:rsidR="00130CEC" w:rsidRDefault="00130CEC" w:rsidP="00130CEC"/>
    <w:p w14:paraId="5B5C5282" w14:textId="77777777" w:rsidR="009F28B4" w:rsidRDefault="009F28B4" w:rsidP="00130CEC"/>
    <w:p w14:paraId="47A92E10" w14:textId="186927BF" w:rsidR="00130CEC" w:rsidRDefault="00130CEC" w:rsidP="00130CEC"/>
    <w:p w14:paraId="152676D2" w14:textId="12302545" w:rsidR="00005120" w:rsidRDefault="00005120" w:rsidP="00130CEC"/>
    <w:p w14:paraId="6712EC81" w14:textId="77777777" w:rsidR="00FD3CF3" w:rsidRPr="009F28B4" w:rsidRDefault="00FD3CF3" w:rsidP="00FD3CF3">
      <w:pPr>
        <w:pStyle w:val="Heading2FirstHeading"/>
      </w:pPr>
      <w:bookmarkStart w:id="2" w:name="_Toc189959039"/>
      <w:bookmarkStart w:id="3" w:name="_Toc189962742"/>
      <w:r w:rsidRPr="009F28B4">
        <w:t>Document Control</w:t>
      </w:r>
      <w:bookmarkEnd w:id="2"/>
      <w:bookmarkEnd w:id="3"/>
    </w:p>
    <w:tbl>
      <w:tblPr>
        <w:tblStyle w:val="BasicTable01Redwood"/>
        <w:tblW w:w="5000" w:type="pct"/>
        <w:tblLayout w:type="fixed"/>
        <w:tblLook w:val="0220" w:firstRow="1" w:lastRow="0" w:firstColumn="0" w:lastColumn="0" w:noHBand="1" w:noVBand="0"/>
      </w:tblPr>
      <w:tblGrid>
        <w:gridCol w:w="1693"/>
        <w:gridCol w:w="2718"/>
        <w:gridCol w:w="1174"/>
        <w:gridCol w:w="4262"/>
      </w:tblGrid>
      <w:tr w:rsidR="00373CAB" w:rsidRPr="004D77F2" w14:paraId="2542C113" w14:textId="77777777" w:rsidTr="007E4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0" w:type="pct"/>
            <w:shd w:val="clear" w:color="auto" w:fill="312D2A" w:themeFill="text1"/>
          </w:tcPr>
          <w:p w14:paraId="491072FA" w14:textId="77777777" w:rsidR="00373CAB" w:rsidRPr="004D77F2" w:rsidRDefault="00373CAB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0" w:type="pct"/>
            <w:shd w:val="clear" w:color="auto" w:fill="312D2A" w:themeFill="text1"/>
          </w:tcPr>
          <w:p w14:paraId="1C7DF0E4" w14:textId="77777777" w:rsidR="00373CAB" w:rsidRPr="004D77F2" w:rsidRDefault="00373CAB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6" w:type="pct"/>
            <w:shd w:val="clear" w:color="auto" w:fill="312D2A" w:themeFill="text1"/>
          </w:tcPr>
          <w:p w14:paraId="6B814A1E" w14:textId="77777777" w:rsidR="00373CAB" w:rsidRPr="004D77F2" w:rsidRDefault="00373CAB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Version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64" w:type="pct"/>
            <w:shd w:val="clear" w:color="auto" w:fill="312D2A" w:themeFill="text1"/>
          </w:tcPr>
          <w:p w14:paraId="7D25EF96" w14:textId="77777777" w:rsidR="00373CAB" w:rsidRDefault="00373CAB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Change reference</w:t>
            </w:r>
          </w:p>
        </w:tc>
      </w:tr>
      <w:tr w:rsidR="00373CAB" w:rsidRPr="004D77F2" w14:paraId="1C0A2D08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0" w:type="pct"/>
          </w:tcPr>
          <w:p w14:paraId="7C216707" w14:textId="70546D64" w:rsidR="00373CAB" w:rsidRPr="004D77F2" w:rsidRDefault="009E0DF6" w:rsidP="009E0DF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08</w:t>
            </w:r>
            <w:r w:rsidR="00C4507F">
              <w:rPr>
                <w:lang w:val="en-GB"/>
              </w:rPr>
              <w:t>-</w:t>
            </w:r>
            <w:r>
              <w:rPr>
                <w:lang w:val="en-GB"/>
              </w:rPr>
              <w:t>Feb</w:t>
            </w:r>
            <w:r w:rsidR="00C4507F">
              <w:rPr>
                <w:lang w:val="en-GB"/>
              </w:rPr>
              <w:t>-2023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0" w:type="pct"/>
          </w:tcPr>
          <w:p w14:paraId="25B0EB6D" w14:textId="0E63267A" w:rsidR="00373CAB" w:rsidRPr="004D77F2" w:rsidRDefault="004E1D1F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Suhas Nagendra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6" w:type="pct"/>
          </w:tcPr>
          <w:p w14:paraId="6F54A5A7" w14:textId="5E63A9AB" w:rsidR="00373CAB" w:rsidRPr="004D77F2" w:rsidRDefault="009E0DF6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4E1D1F">
              <w:rPr>
                <w:lang w:val="en-GB"/>
              </w:rPr>
              <w:t>.0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64" w:type="pct"/>
          </w:tcPr>
          <w:p w14:paraId="0C49AB4C" w14:textId="3EF129BB" w:rsidR="00373CAB" w:rsidRPr="004D77F2" w:rsidRDefault="00373CAB" w:rsidP="00DB1D62">
            <w:pPr>
              <w:jc w:val="center"/>
              <w:rPr>
                <w:lang w:val="en-GB"/>
              </w:rPr>
            </w:pPr>
          </w:p>
        </w:tc>
      </w:tr>
    </w:tbl>
    <w:p w14:paraId="52E56223" w14:textId="77777777" w:rsidR="003E1749" w:rsidRDefault="003E1749" w:rsidP="003E1749">
      <w:pPr>
        <w:rPr>
          <w:lang w:val="en-GB"/>
        </w:rPr>
      </w:pPr>
    </w:p>
    <w:p w14:paraId="07547A01" w14:textId="406B2756" w:rsidR="003E1749" w:rsidRPr="009F25EA" w:rsidRDefault="003E1749" w:rsidP="009F25EA">
      <w:pPr>
        <w:pStyle w:val="Heading2"/>
        <w:numPr>
          <w:ilvl w:val="0"/>
          <w:numId w:val="0"/>
        </w:numPr>
        <w:rPr>
          <w:lang w:val="en-GB"/>
        </w:rPr>
      </w:pPr>
    </w:p>
    <w:p w14:paraId="04C7796E" w14:textId="77777777" w:rsidR="003E1749" w:rsidRPr="00FD3CF3" w:rsidRDefault="003E1749" w:rsidP="00FD3CF3">
      <w:pPr>
        <w:pStyle w:val="Heading2FirstHeading"/>
      </w:pPr>
      <w:bookmarkStart w:id="4" w:name="_Glossary"/>
      <w:bookmarkStart w:id="5" w:name="_Toc189962743"/>
      <w:bookmarkEnd w:id="4"/>
      <w:r w:rsidRPr="00FD3CF3">
        <w:t>Glossary</w:t>
      </w:r>
      <w:bookmarkEnd w:id="5"/>
    </w:p>
    <w:tbl>
      <w:tblPr>
        <w:tblStyle w:val="BasicTable01Redwood"/>
        <w:tblW w:w="5000" w:type="pct"/>
        <w:tblLayout w:type="fixed"/>
        <w:tblLook w:val="0220" w:firstRow="1" w:lastRow="0" w:firstColumn="0" w:lastColumn="0" w:noHBand="1" w:noVBand="0"/>
      </w:tblPr>
      <w:tblGrid>
        <w:gridCol w:w="2428"/>
        <w:gridCol w:w="7419"/>
      </w:tblGrid>
      <w:tr w:rsidR="00805771" w:rsidRPr="004D77F2" w14:paraId="54DA8F89" w14:textId="77777777" w:rsidTr="007E4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  <w:shd w:val="clear" w:color="auto" w:fill="312D2A" w:themeFill="text1"/>
          </w:tcPr>
          <w:p w14:paraId="27374343" w14:textId="77777777" w:rsidR="00805771" w:rsidRPr="004D77F2" w:rsidRDefault="00805771" w:rsidP="00DB1D62">
            <w:pPr>
              <w:jc w:val="center"/>
              <w:rPr>
                <w:lang w:val="en-GB"/>
              </w:rPr>
            </w:pPr>
            <w:bookmarkStart w:id="6" w:name="_Toc36296070"/>
            <w:bookmarkStart w:id="7" w:name="_Toc36237285"/>
            <w:r>
              <w:rPr>
                <w:lang w:val="en-GB"/>
              </w:rPr>
              <w:t>Abbreviation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  <w:shd w:val="clear" w:color="auto" w:fill="312D2A" w:themeFill="text1"/>
          </w:tcPr>
          <w:p w14:paraId="32E1BFAF" w14:textId="77777777" w:rsidR="00805771" w:rsidRPr="004D77F2" w:rsidRDefault="00805771" w:rsidP="00DB1D6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Definitions</w:t>
            </w:r>
          </w:p>
        </w:tc>
      </w:tr>
      <w:tr w:rsidR="00805771" w:rsidRPr="00805771" w14:paraId="6FBDA04F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</w:tcPr>
          <w:p w14:paraId="1D6032C4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OIC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</w:tcPr>
          <w:p w14:paraId="34505086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Oracle Integration Cloud</w:t>
            </w:r>
          </w:p>
        </w:tc>
      </w:tr>
      <w:tr w:rsidR="00805771" w:rsidRPr="00805771" w14:paraId="46F77E8E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</w:tcPr>
          <w:p w14:paraId="495E15ED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PaaS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</w:tcPr>
          <w:p w14:paraId="4C708721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Platform as a Service</w:t>
            </w:r>
          </w:p>
        </w:tc>
      </w:tr>
      <w:tr w:rsidR="00805771" w:rsidRPr="00805771" w14:paraId="4C12C8D9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</w:tcPr>
          <w:p w14:paraId="6C50720A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REST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</w:tcPr>
          <w:p w14:paraId="2BA497FF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Representational State Transfer</w:t>
            </w:r>
          </w:p>
        </w:tc>
      </w:tr>
      <w:tr w:rsidR="009F25EA" w:rsidRPr="00805771" w14:paraId="6D01BFC6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</w:tcPr>
          <w:p w14:paraId="3EA30EA0" w14:textId="4BA68AF4" w:rsidR="009F25EA" w:rsidRPr="00805771" w:rsidRDefault="009F25EA" w:rsidP="00DB1D62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API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</w:tcPr>
          <w:p w14:paraId="1074D450" w14:textId="52446A78" w:rsidR="009F25EA" w:rsidRPr="00805771" w:rsidRDefault="009F25EA" w:rsidP="00DB1D62">
            <w:pPr>
              <w:jc w:val="center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Application Programming Interface</w:t>
            </w:r>
          </w:p>
        </w:tc>
      </w:tr>
      <w:tr w:rsidR="00805771" w:rsidRPr="00805771" w14:paraId="4827DDFF" w14:textId="77777777" w:rsidTr="0080577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3" w:type="pct"/>
          </w:tcPr>
          <w:p w14:paraId="24391F61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WS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67" w:type="pct"/>
          </w:tcPr>
          <w:p w14:paraId="4AB78842" w14:textId="77777777" w:rsidR="00805771" w:rsidRPr="00805771" w:rsidRDefault="00805771" w:rsidP="00DB1D62">
            <w:pPr>
              <w:jc w:val="center"/>
              <w:rPr>
                <w:bCs/>
                <w:lang w:val="en-GB"/>
              </w:rPr>
            </w:pPr>
            <w:r w:rsidRPr="00805771">
              <w:rPr>
                <w:bCs/>
                <w:lang w:val="en-GB"/>
              </w:rPr>
              <w:t>Web Service</w:t>
            </w:r>
          </w:p>
        </w:tc>
      </w:tr>
    </w:tbl>
    <w:p w14:paraId="5043CB0F" w14:textId="77777777" w:rsidR="00421D3D" w:rsidRDefault="00421D3D" w:rsidP="00F1056C">
      <w:pPr>
        <w:pStyle w:val="Heading3"/>
        <w:rPr>
          <w:lang w:val="en-GB"/>
        </w:rPr>
      </w:pPr>
      <w:r>
        <w:rPr>
          <w:lang w:val="en-GB"/>
        </w:rPr>
        <w:br w:type="page"/>
      </w:r>
    </w:p>
    <w:p w14:paraId="3E7A9F1C" w14:textId="0181126F" w:rsidR="00F1056C" w:rsidRPr="00FD3CF3" w:rsidRDefault="00A85B16" w:rsidP="00FD3CF3">
      <w:pPr>
        <w:pStyle w:val="Heading2FirstHeading"/>
      </w:pPr>
      <w:bookmarkStart w:id="8" w:name="_Toc189962744"/>
      <w:bookmarkEnd w:id="6"/>
      <w:bookmarkEnd w:id="7"/>
      <w:r w:rsidRPr="00FD3CF3">
        <w:lastRenderedPageBreak/>
        <w:t>I</w:t>
      </w:r>
      <w:r w:rsidR="00767CB2" w:rsidRPr="00FD3CF3">
        <w:t>ntroductio</w:t>
      </w:r>
      <w:r w:rsidRPr="00FD3CF3">
        <w:t>n</w:t>
      </w:r>
      <w:r w:rsidR="009E0DF6" w:rsidRPr="00FD3CF3">
        <w:t xml:space="preserve"> of OAuth2.0 Client Credentials Policy</w:t>
      </w:r>
      <w:bookmarkEnd w:id="8"/>
    </w:p>
    <w:p w14:paraId="229A0E7B" w14:textId="51D25C66" w:rsidR="009E0DF6" w:rsidRDefault="009E0DF6" w:rsidP="009E0DF6">
      <w:pPr>
        <w:pStyle w:val="ListParagraph"/>
      </w:pPr>
      <w:r>
        <w:t>It's recommended to use OAuth 2.0 to avoid issues like password management, expirations, and policy changes. This single setup streamlines user roles and aligns with Oracle's new security standards.</w:t>
      </w:r>
    </w:p>
    <w:p w14:paraId="0A189EB0" w14:textId="5EECBBA2" w:rsidR="009E0DF6" w:rsidRPr="00416FEE" w:rsidRDefault="009E0DF6" w:rsidP="009E0DF6">
      <w:pPr>
        <w:pStyle w:val="ListParagraph"/>
      </w:pPr>
      <w:r>
        <w:t>In essence, using OCI Cloud Console and IDCS/IAM Access aligns strategically with Oracle's advancements. This, coupled with OAuth 2.0's effectiveness, promotes modern security practices and smooth transitions between releases, ensuring continuous and efficient monitoring functions.</w:t>
      </w:r>
    </w:p>
    <w:p w14:paraId="6BE2658C" w14:textId="7B5BAC48" w:rsidR="00416FEE" w:rsidRDefault="009E0DF6" w:rsidP="009E0DF6">
      <w:pPr>
        <w:pStyle w:val="ListParagraph"/>
      </w:pPr>
      <w:r>
        <w:t>C</w:t>
      </w:r>
      <w:r w:rsidR="00416FEE">
        <w:t>lients commence by registering through a confidential app creation in Oracle IDCS</w:t>
      </w:r>
      <w:r>
        <w:t>/IAM</w:t>
      </w:r>
      <w:r w:rsidR="00416FEE">
        <w:t>. This app becomes the gateway for clients to seek access tokens from Oracle IDCS</w:t>
      </w:r>
      <w:r>
        <w:t>/IAM</w:t>
      </w:r>
      <w:r w:rsidR="00416FEE">
        <w:t xml:space="preserve">. Subsequently, the access token from this app is acquired, granting them access to safeguarded resources within </w:t>
      </w:r>
      <w:r>
        <w:t>various requesting applications</w:t>
      </w:r>
      <w:r w:rsidR="00416FEE">
        <w:t xml:space="preserve">. </w:t>
      </w:r>
    </w:p>
    <w:p w14:paraId="06ED3DF8" w14:textId="77777777" w:rsidR="00FD3CF3" w:rsidRPr="00B6105E" w:rsidRDefault="00FD3CF3" w:rsidP="009E0DF6">
      <w:pPr>
        <w:pStyle w:val="ListParagraph"/>
      </w:pPr>
    </w:p>
    <w:p w14:paraId="675E9DAC" w14:textId="25236A72" w:rsidR="00416FEE" w:rsidRPr="009E0DF6" w:rsidRDefault="009E0DF6" w:rsidP="00FD3CF3">
      <w:pPr>
        <w:pStyle w:val="Heading2FirstHeading"/>
        <w:rPr>
          <w:bCs w:val="0"/>
          <w:color w:val="824021" w:themeColor="accent5" w:themeShade="BF"/>
        </w:rPr>
      </w:pPr>
      <w:bookmarkStart w:id="9" w:name="_Toc189962745"/>
      <w:r w:rsidRPr="00FD3CF3">
        <w:t>Pre-Requisites</w:t>
      </w:r>
      <w:bookmarkEnd w:id="9"/>
      <w:r w:rsidR="00826905">
        <w:rPr>
          <w:color w:val="824021" w:themeColor="accent5" w:themeShade="BF"/>
        </w:rPr>
        <w:br/>
      </w:r>
    </w:p>
    <w:p w14:paraId="4E4B73BF" w14:textId="566F17A7" w:rsidR="00A4479E" w:rsidRDefault="00416FEE" w:rsidP="00EC67A1">
      <w:pPr>
        <w:pStyle w:val="ListParagraph"/>
      </w:pPr>
      <w:r>
        <w:t xml:space="preserve">These steps are performed </w:t>
      </w:r>
      <w:r w:rsidR="00826905">
        <w:t xml:space="preserve">who primarily have admin access to navigate to </w:t>
      </w:r>
      <w:r>
        <w:t xml:space="preserve"> Oracle IDCS</w:t>
      </w:r>
      <w:r w:rsidR="009E0DF6">
        <w:t>/IAM</w:t>
      </w:r>
      <w:r>
        <w:t xml:space="preserve"> Administrator.</w:t>
      </w:r>
      <w:r>
        <w:br/>
      </w:r>
    </w:p>
    <w:p w14:paraId="771E7278" w14:textId="2437F374" w:rsidR="00A4479E" w:rsidRPr="00FD3CF3" w:rsidRDefault="00A4479E" w:rsidP="00FD3CF3">
      <w:pPr>
        <w:pStyle w:val="Heading2FirstHeading"/>
      </w:pPr>
      <w:bookmarkStart w:id="10" w:name="_Toc189962746"/>
      <w:r w:rsidRPr="00FD3CF3">
        <w:t>Navigating the Process IN Gen 3 IAM</w:t>
      </w:r>
      <w:bookmarkEnd w:id="10"/>
    </w:p>
    <w:p w14:paraId="661A5516" w14:textId="77777777" w:rsidR="00A4479E" w:rsidRDefault="00A4479E" w:rsidP="00A4479E">
      <w:pPr>
        <w:ind w:left="360"/>
        <w:rPr>
          <w:b/>
          <w:color w:val="824021" w:themeColor="accent5" w:themeShade="BF"/>
        </w:rPr>
      </w:pPr>
    </w:p>
    <w:p w14:paraId="1B3F11A0" w14:textId="77777777" w:rsidR="00A4479E" w:rsidRDefault="00A4479E" w:rsidP="00D97A32">
      <w:pPr>
        <w:pStyle w:val="ListParagraph"/>
        <w:numPr>
          <w:ilvl w:val="0"/>
          <w:numId w:val="34"/>
        </w:numPr>
      </w:pPr>
      <w:r>
        <w:t>Navigate</w:t>
      </w:r>
      <w:r w:rsidRPr="00832D2B">
        <w:t xml:space="preserve"> to </w:t>
      </w:r>
      <w:r w:rsidRPr="00832D2B">
        <w:rPr>
          <w:b/>
          <w:color w:val="824021" w:themeColor="accent5" w:themeShade="BF"/>
        </w:rPr>
        <w:t>https://cloud.oracle.com</w:t>
      </w:r>
      <w:r w:rsidRPr="00832D2B">
        <w:rPr>
          <w:color w:val="824021" w:themeColor="accent5" w:themeShade="BF"/>
        </w:rPr>
        <w:t xml:space="preserve"> </w:t>
      </w:r>
      <w:r w:rsidRPr="00832D2B">
        <w:t>and inputting your tenancy name. Then, log in to the OCI platform</w:t>
      </w:r>
      <w:r>
        <w:t xml:space="preserve"> after providing the credentials</w:t>
      </w:r>
      <w:r w:rsidRPr="00832D2B">
        <w:t>.</w:t>
      </w:r>
      <w:r>
        <w:br/>
      </w:r>
    </w:p>
    <w:p w14:paraId="5D93D86D" w14:textId="763CFC2B" w:rsidR="00A4479E" w:rsidRPr="00135624" w:rsidRDefault="00A4479E" w:rsidP="00D97A32">
      <w:pPr>
        <w:pStyle w:val="ListParagraph"/>
        <w:numPr>
          <w:ilvl w:val="0"/>
          <w:numId w:val="34"/>
        </w:numPr>
      </w:pPr>
      <w:r w:rsidRPr="00832D2B">
        <w:t xml:space="preserve">To access the Oracle IDCS console, proceed to </w:t>
      </w:r>
      <w:r w:rsidRPr="00832D2B">
        <w:rPr>
          <w:b/>
          <w:color w:val="824021" w:themeColor="accent5" w:themeShade="BF"/>
        </w:rPr>
        <w:t>"Identity &amp; Security"</w:t>
      </w:r>
      <w:r w:rsidRPr="00832D2B">
        <w:rPr>
          <w:color w:val="824021" w:themeColor="accent5" w:themeShade="BF"/>
        </w:rPr>
        <w:t xml:space="preserve"> </w:t>
      </w:r>
      <w:r w:rsidRPr="00832D2B">
        <w:t xml:space="preserve">and </w:t>
      </w:r>
      <w:r>
        <w:t>click</w:t>
      </w:r>
      <w:r w:rsidRPr="00832D2B">
        <w:t xml:space="preserve"> </w:t>
      </w:r>
      <w:r>
        <w:t>on</w:t>
      </w:r>
      <w:r w:rsidRPr="00832D2B">
        <w:t xml:space="preserve"> </w:t>
      </w:r>
      <w:r w:rsidRPr="00832D2B">
        <w:rPr>
          <w:b/>
          <w:color w:val="824021" w:themeColor="accent5" w:themeShade="BF"/>
        </w:rPr>
        <w:t>"</w:t>
      </w:r>
      <w:r w:rsidR="00826905">
        <w:rPr>
          <w:b/>
          <w:color w:val="824021" w:themeColor="accent5" w:themeShade="BF"/>
        </w:rPr>
        <w:t>Domains</w:t>
      </w:r>
      <w:r w:rsidRPr="00832D2B">
        <w:rPr>
          <w:b/>
          <w:color w:val="824021" w:themeColor="accent5" w:themeShade="BF"/>
        </w:rPr>
        <w:t>."</w:t>
      </w:r>
      <w:r>
        <w:rPr>
          <w:b/>
          <w:color w:val="824021" w:themeColor="accent5" w:themeShade="BF"/>
        </w:rPr>
        <w:br/>
      </w:r>
    </w:p>
    <w:p w14:paraId="0BE2BB5F" w14:textId="10D6E411" w:rsidR="00A4479E" w:rsidRDefault="00D97A32" w:rsidP="00A4479E">
      <w:pPr>
        <w:spacing w:after="0"/>
        <w:ind w:left="720"/>
        <w:rPr>
          <w:rFonts w:ascii="Times New Roman" w:hAnsi="Times New Roman" w:cs="Times New Roman"/>
        </w:rPr>
      </w:pPr>
      <w:r w:rsidRPr="00D97A32">
        <w:rPr>
          <w:rFonts w:ascii="Times New Roman" w:hAnsi="Times New Roman" w:cs="Times New Roman"/>
          <w:noProof/>
        </w:rPr>
        <w:drawing>
          <wp:inline distT="0" distB="0" distL="0" distR="0" wp14:anchorId="1EF823D7" wp14:editId="410AC0EF">
            <wp:extent cx="5971735" cy="2685980"/>
            <wp:effectExtent l="0" t="0" r="0" b="635"/>
            <wp:docPr id="1659066160" name="Picture 165906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8366" cy="26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2723" w14:textId="77777777" w:rsidR="00A4479E" w:rsidRPr="009E0DF6" w:rsidRDefault="00A4479E" w:rsidP="00A4479E">
      <w:pPr>
        <w:tabs>
          <w:tab w:val="left" w:pos="1606"/>
        </w:tabs>
      </w:pPr>
      <w:r>
        <w:tab/>
      </w:r>
    </w:p>
    <w:p w14:paraId="3B535816" w14:textId="5A81BBED" w:rsidR="00A4479E" w:rsidRPr="00B6105E" w:rsidRDefault="00A4479E" w:rsidP="00D97A32">
      <w:pPr>
        <w:pStyle w:val="ListParagraph"/>
        <w:numPr>
          <w:ilvl w:val="0"/>
          <w:numId w:val="34"/>
        </w:numPr>
      </w:pPr>
      <w:r w:rsidRPr="00B6105E">
        <w:t xml:space="preserve"> Open </w:t>
      </w:r>
      <w:r w:rsidRPr="00837359">
        <w:rPr>
          <w:b/>
          <w:color w:val="824021" w:themeColor="accent5" w:themeShade="BF"/>
        </w:rPr>
        <w:t>"OracleIdentityCloudService"</w:t>
      </w:r>
      <w:r w:rsidRPr="00837359">
        <w:rPr>
          <w:color w:val="824021" w:themeColor="accent5" w:themeShade="BF"/>
        </w:rPr>
        <w:t xml:space="preserve"> </w:t>
      </w:r>
      <w:r>
        <w:br/>
      </w:r>
    </w:p>
    <w:p w14:paraId="07670CE7" w14:textId="77777777" w:rsidR="00A4479E" w:rsidRDefault="00A4479E" w:rsidP="00A4479E">
      <w:pPr>
        <w:pStyle w:val="ListParagraph"/>
      </w:pPr>
      <w:r>
        <w:rPr>
          <w:noProof/>
        </w:rPr>
        <w:lastRenderedPageBreak/>
        <w:drawing>
          <wp:inline distT="0" distB="0" distL="0" distR="0" wp14:anchorId="1D98FF31" wp14:editId="1182B818">
            <wp:extent cx="6046079" cy="2651760"/>
            <wp:effectExtent l="0" t="0" r="0" b="0"/>
            <wp:docPr id="25" name="Picture 2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667" cy="26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824021" w:themeColor="accent5" w:themeShade="BF"/>
          <w:sz w:val="24"/>
        </w:rPr>
        <w:br/>
      </w:r>
    </w:p>
    <w:p w14:paraId="1766A348" w14:textId="555C3CC9" w:rsidR="00A4479E" w:rsidRPr="00B6105E" w:rsidRDefault="00D97A32" w:rsidP="00D97A32">
      <w:pPr>
        <w:pStyle w:val="ListParagraph"/>
        <w:numPr>
          <w:ilvl w:val="0"/>
          <w:numId w:val="34"/>
        </w:numPr>
      </w:pPr>
      <w:r>
        <w:t>Click on Integrated Applications to create OAuth Confidential application.</w:t>
      </w:r>
      <w:r w:rsidR="00A4479E">
        <w:br/>
      </w:r>
    </w:p>
    <w:p w14:paraId="5792BED2" w14:textId="430DE463" w:rsidR="00A4479E" w:rsidRDefault="00D97A32" w:rsidP="00A4479E">
      <w:pPr>
        <w:ind w:left="720"/>
        <w:rPr>
          <w:rFonts w:eastAsiaTheme="minorEastAsia"/>
        </w:rPr>
      </w:pPr>
      <w:r w:rsidRPr="00D97A32">
        <w:rPr>
          <w:rFonts w:eastAsiaTheme="minorEastAsia"/>
          <w:noProof/>
        </w:rPr>
        <w:drawing>
          <wp:inline distT="0" distB="0" distL="0" distR="0" wp14:anchorId="06FF7DBD" wp14:editId="61163599">
            <wp:extent cx="6063175" cy="2708673"/>
            <wp:effectExtent l="0" t="0" r="0" b="0"/>
            <wp:docPr id="1659066162" name="Picture 165906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7661" cy="27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AF0" w14:textId="77777777" w:rsidR="00A4479E" w:rsidRDefault="00A4479E" w:rsidP="00A4479E">
      <w:pPr>
        <w:ind w:left="720"/>
        <w:rPr>
          <w:rFonts w:eastAsiaTheme="minorEastAsia"/>
        </w:rPr>
      </w:pPr>
    </w:p>
    <w:p w14:paraId="673B5882" w14:textId="26293605" w:rsidR="00A4479E" w:rsidRPr="00837359" w:rsidRDefault="00A4479E" w:rsidP="00D97A32">
      <w:pPr>
        <w:pStyle w:val="ListParagraph"/>
        <w:numPr>
          <w:ilvl w:val="0"/>
          <w:numId w:val="34"/>
        </w:numPr>
      </w:pPr>
      <w:r w:rsidRPr="00832D2B">
        <w:t xml:space="preserve">Click on </w:t>
      </w:r>
      <w:r w:rsidRPr="008C55A5">
        <w:rPr>
          <w:b/>
          <w:color w:val="824021" w:themeColor="accent5" w:themeShade="BF"/>
        </w:rPr>
        <w:t>“Add</w:t>
      </w:r>
      <w:r w:rsidR="00D97A32">
        <w:rPr>
          <w:b/>
          <w:color w:val="824021" w:themeColor="accent5" w:themeShade="BF"/>
        </w:rPr>
        <w:t xml:space="preserve"> Application</w:t>
      </w:r>
      <w:r w:rsidRPr="008C55A5">
        <w:rPr>
          <w:b/>
          <w:color w:val="824021" w:themeColor="accent5" w:themeShade="BF"/>
        </w:rPr>
        <w:t>”</w:t>
      </w:r>
      <w:r w:rsidRPr="00832D2B">
        <w:t xml:space="preserve"> and </w:t>
      </w:r>
      <w:r w:rsidRPr="008C55A5">
        <w:rPr>
          <w:b/>
          <w:color w:val="824021" w:themeColor="accent5" w:themeShade="BF"/>
        </w:rPr>
        <w:t>“Choose Confidential Application”</w:t>
      </w:r>
      <w:r w:rsidR="00D97A32">
        <w:rPr>
          <w:b/>
          <w:color w:val="824021" w:themeColor="accent5" w:themeShade="BF"/>
        </w:rPr>
        <w:t xml:space="preserve"> </w:t>
      </w:r>
      <w:r w:rsidR="00D97A32" w:rsidRPr="00D97A32">
        <w:t>and click on Launch Workflow</w:t>
      </w:r>
      <w:r w:rsidR="00D97A32">
        <w:t>.</w:t>
      </w:r>
      <w:r>
        <w:br/>
      </w:r>
    </w:p>
    <w:p w14:paraId="6ABF4FFC" w14:textId="68955095" w:rsidR="00A4479E" w:rsidRPr="008C55A5" w:rsidRDefault="00D97A32" w:rsidP="00A4479E">
      <w:pPr>
        <w:ind w:left="720"/>
        <w:rPr>
          <w:rFonts w:eastAsiaTheme="minorEastAsia"/>
        </w:rPr>
      </w:pPr>
      <w:r w:rsidRPr="00D97A32">
        <w:rPr>
          <w:rFonts w:eastAsiaTheme="minorEastAsia"/>
          <w:noProof/>
        </w:rPr>
        <w:lastRenderedPageBreak/>
        <w:drawing>
          <wp:inline distT="0" distB="0" distL="0" distR="0" wp14:anchorId="358965CE" wp14:editId="25270660">
            <wp:extent cx="6265545" cy="2686050"/>
            <wp:effectExtent l="0" t="0" r="1905" b="0"/>
            <wp:docPr id="1659066163" name="Picture 165906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71CE" w14:textId="77777777" w:rsidR="00A4479E" w:rsidRDefault="00A4479E" w:rsidP="00A4479E">
      <w:pPr>
        <w:ind w:left="720"/>
        <w:rPr>
          <w:rFonts w:eastAsiaTheme="minorEastAsia"/>
        </w:rPr>
      </w:pPr>
    </w:p>
    <w:p w14:paraId="0356BDF6" w14:textId="430A6394" w:rsidR="00A4479E" w:rsidRPr="008C55A5" w:rsidRDefault="00A4479E" w:rsidP="00D97A32">
      <w:pPr>
        <w:numPr>
          <w:ilvl w:val="0"/>
          <w:numId w:val="34"/>
        </w:numPr>
        <w:rPr>
          <w:rFonts w:eastAsiaTheme="minorEastAsia"/>
        </w:rPr>
      </w:pPr>
      <w:r w:rsidRPr="008C55A5">
        <w:rPr>
          <w:rFonts w:eastAsiaTheme="minorEastAsia"/>
        </w:rPr>
        <w:t xml:space="preserve">In Details tab enter </w:t>
      </w:r>
      <w:r>
        <w:rPr>
          <w:rFonts w:eastAsiaTheme="minorEastAsia"/>
        </w:rPr>
        <w:t xml:space="preserve">name of application as </w:t>
      </w:r>
      <w:r w:rsidR="008E08CC">
        <w:rPr>
          <w:rFonts w:eastAsiaTheme="minorEastAsia"/>
        </w:rPr>
        <w:t>Oracle&lt;Your Env Name&gt;</w:t>
      </w:r>
      <w:r w:rsidRPr="008C55A5">
        <w:rPr>
          <w:rFonts w:eastAsiaTheme="minorEastAsia"/>
        </w:rPr>
        <w:t xml:space="preserve"> and click </w:t>
      </w:r>
      <w:r w:rsidRPr="008C55A5">
        <w:rPr>
          <w:rFonts w:eastAsiaTheme="minorEastAsia"/>
          <w:b/>
          <w:color w:val="824021" w:themeColor="accent5" w:themeShade="BF"/>
        </w:rPr>
        <w:t>"Next"</w:t>
      </w:r>
      <w:r w:rsidRPr="008C55A5">
        <w:rPr>
          <w:rFonts w:eastAsiaTheme="minorEastAsia"/>
        </w:rPr>
        <w:t>.</w:t>
      </w:r>
      <w:r>
        <w:rPr>
          <w:rFonts w:eastAsiaTheme="minorEastAsia"/>
        </w:rPr>
        <w:br/>
      </w:r>
    </w:p>
    <w:p w14:paraId="31C23CD7" w14:textId="48DBE213" w:rsidR="00A4479E" w:rsidRDefault="00D97A32" w:rsidP="00A4479E">
      <w:pPr>
        <w:pStyle w:val="Heading2"/>
        <w:numPr>
          <w:ilvl w:val="0"/>
          <w:numId w:val="0"/>
        </w:numPr>
        <w:ind w:left="720"/>
        <w:rPr>
          <w:bCs w:val="0"/>
          <w:color w:val="824021" w:themeColor="accent5" w:themeShade="BF"/>
          <w:sz w:val="24"/>
        </w:rPr>
      </w:pPr>
      <w:bookmarkStart w:id="11" w:name="_Toc158332045"/>
      <w:bookmarkStart w:id="12" w:name="_Toc158332109"/>
      <w:bookmarkStart w:id="13" w:name="_Toc158332163"/>
      <w:bookmarkStart w:id="14" w:name="_Toc158847756"/>
      <w:bookmarkStart w:id="15" w:name="_Toc158852525"/>
      <w:bookmarkStart w:id="16" w:name="_Toc159258778"/>
      <w:bookmarkStart w:id="17" w:name="_Toc164273783"/>
      <w:bookmarkStart w:id="18" w:name="_Toc189962747"/>
      <w:r w:rsidRPr="00D97A32">
        <w:rPr>
          <w:bCs w:val="0"/>
          <w:noProof/>
          <w:color w:val="824021" w:themeColor="accent5" w:themeShade="BF"/>
          <w:sz w:val="24"/>
        </w:rPr>
        <w:drawing>
          <wp:inline distT="0" distB="0" distL="0" distR="0" wp14:anchorId="367CE0F9" wp14:editId="73B67694">
            <wp:extent cx="3268980" cy="1744648"/>
            <wp:effectExtent l="0" t="0" r="7620" b="8255"/>
            <wp:docPr id="1659066164" name="Picture 165906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1673" cy="17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1AF1B6D3" w14:textId="5894CE1A" w:rsidR="00D97A32" w:rsidRDefault="00D97A32" w:rsidP="00D97A32">
      <w:pPr>
        <w:numPr>
          <w:ilvl w:val="0"/>
          <w:numId w:val="34"/>
        </w:numPr>
        <w:rPr>
          <w:rFonts w:eastAsiaTheme="minorEastAsia"/>
        </w:rPr>
      </w:pPr>
      <w:r w:rsidRPr="004501E2">
        <w:rPr>
          <w:rFonts w:eastAsiaTheme="minorEastAsia"/>
        </w:rPr>
        <w:t xml:space="preserve">Next click on </w:t>
      </w:r>
      <w:r w:rsidRPr="00D97A32">
        <w:rPr>
          <w:rFonts w:eastAsiaTheme="minorEastAsia"/>
          <w:b/>
        </w:rPr>
        <w:t>Configure this applications as a resource server now</w:t>
      </w:r>
      <w:r w:rsidRPr="004501E2">
        <w:rPr>
          <w:rFonts w:eastAsiaTheme="minorEastAsia"/>
        </w:rPr>
        <w:t xml:space="preserve"> and </w:t>
      </w:r>
      <w:r>
        <w:rPr>
          <w:rFonts w:eastAsiaTheme="minorEastAsia"/>
        </w:rPr>
        <w:t>select</w:t>
      </w:r>
      <w:r w:rsidRPr="004501E2">
        <w:rPr>
          <w:rFonts w:eastAsiaTheme="minorEastAsia"/>
        </w:rPr>
        <w:t xml:space="preserve"> </w:t>
      </w:r>
      <w:r w:rsidRPr="004501E2">
        <w:rPr>
          <w:rFonts w:eastAsiaTheme="minorEastAsia"/>
          <w:b/>
          <w:color w:val="824021" w:themeColor="accent5" w:themeShade="BF"/>
        </w:rPr>
        <w:t>“</w:t>
      </w:r>
      <w:r w:rsidRPr="004501E2">
        <w:rPr>
          <w:b/>
          <w:color w:val="824021" w:themeColor="accent5" w:themeShade="BF"/>
        </w:rPr>
        <w:t>Access Token Expiration”</w:t>
      </w:r>
      <w:r>
        <w:rPr>
          <w:rFonts w:eastAsiaTheme="minorEastAsia"/>
        </w:rPr>
        <w:t xml:space="preserve"> with default values and Select Allow Refresh Tokens.</w:t>
      </w:r>
    </w:p>
    <w:p w14:paraId="4971E662" w14:textId="24DED8FE" w:rsidR="00D97A32" w:rsidRPr="004501E2" w:rsidRDefault="00D97A32" w:rsidP="00D97A32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In the Primary Audience you need to add your respective OIC base URL without </w:t>
      </w:r>
      <w:r w:rsidRPr="00EC67A1">
        <w:rPr>
          <w:rFonts w:eastAsiaTheme="minorEastAsia"/>
          <w:b/>
          <w:color w:val="824021" w:themeColor="accent5" w:themeShade="BF"/>
        </w:rPr>
        <w:t>“https://”</w:t>
      </w:r>
      <w:r w:rsidRPr="004501E2">
        <w:rPr>
          <w:rFonts w:eastAsiaTheme="minorEastAsia"/>
        </w:rPr>
        <w:br/>
      </w:r>
      <w:r>
        <w:rPr>
          <w:rFonts w:eastAsiaTheme="minorEastAsia"/>
        </w:rPr>
        <w:br/>
      </w:r>
      <w:r w:rsidRPr="004501E2">
        <w:rPr>
          <w:rFonts w:eastAsiaTheme="minorEastAsia"/>
        </w:rPr>
        <w:t xml:space="preserve">E.g. - </w:t>
      </w:r>
      <w:r w:rsidRPr="00EC67A1">
        <w:rPr>
          <w:rFonts w:eastAsiaTheme="minorEastAsia"/>
          <w:b/>
        </w:rPr>
        <w:t>aoacsuatoic-axei3g1fgrn0-si.integration.ap-singapore-1.ocp.oraclecloud.com:443</w:t>
      </w:r>
    </w:p>
    <w:p w14:paraId="31A0217B" w14:textId="1CAF333D" w:rsidR="00D97A32" w:rsidRDefault="00D97A32" w:rsidP="00D97A32">
      <w:pPr>
        <w:ind w:left="720"/>
        <w:rPr>
          <w:rFonts w:eastAsiaTheme="minorEastAsia"/>
        </w:rPr>
      </w:pPr>
    </w:p>
    <w:p w14:paraId="554D16CD" w14:textId="6D885ECE" w:rsidR="00A4479E" w:rsidRPr="00D97A32" w:rsidRDefault="00D97A32" w:rsidP="00D97A32">
      <w:pPr>
        <w:pStyle w:val="ListParagraph"/>
      </w:pPr>
      <w:r w:rsidRPr="00D97A32">
        <w:rPr>
          <w:noProof/>
        </w:rPr>
        <w:lastRenderedPageBreak/>
        <w:drawing>
          <wp:inline distT="0" distB="0" distL="0" distR="0" wp14:anchorId="23A9F2E8" wp14:editId="49D881AD">
            <wp:extent cx="5340624" cy="4750044"/>
            <wp:effectExtent l="0" t="0" r="0" b="0"/>
            <wp:docPr id="1659066166" name="Picture 165906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63C" w14:textId="7003C805" w:rsidR="00A4479E" w:rsidRDefault="00A4479E" w:rsidP="00A4479E">
      <w:pPr>
        <w:ind w:left="720"/>
        <w:rPr>
          <w:rFonts w:eastAsiaTheme="minorEastAsia"/>
        </w:rPr>
      </w:pPr>
    </w:p>
    <w:p w14:paraId="5CECC629" w14:textId="71893139" w:rsidR="00A4479E" w:rsidRDefault="00D97A32" w:rsidP="00D97A32">
      <w:pPr>
        <w:numPr>
          <w:ilvl w:val="0"/>
          <w:numId w:val="34"/>
        </w:numPr>
        <w:rPr>
          <w:rFonts w:eastAsiaTheme="minorEastAsia"/>
        </w:rPr>
      </w:pPr>
      <w:r>
        <w:rPr>
          <w:rFonts w:eastAsiaTheme="minorEastAsia"/>
        </w:rPr>
        <w:t>Next Choose</w:t>
      </w:r>
      <w:r w:rsidR="00A4479E" w:rsidRPr="00EF07F4">
        <w:rPr>
          <w:rFonts w:eastAsiaTheme="minorEastAsia"/>
        </w:rPr>
        <w:t xml:space="preserve"> </w:t>
      </w:r>
      <w:r w:rsidR="00A4479E" w:rsidRPr="00EF07F4">
        <w:rPr>
          <w:rFonts w:eastAsiaTheme="minorEastAsia"/>
          <w:b/>
          <w:color w:val="824021" w:themeColor="accent5" w:themeShade="BF"/>
        </w:rPr>
        <w:t>"Configure this application as a client now"</w:t>
      </w:r>
      <w:r w:rsidR="00A4479E" w:rsidRPr="00EF07F4">
        <w:rPr>
          <w:rFonts w:eastAsiaTheme="minorEastAsia"/>
          <w:color w:val="824021" w:themeColor="accent5" w:themeShade="BF"/>
        </w:rPr>
        <w:t xml:space="preserve"> </w:t>
      </w:r>
      <w:r w:rsidR="00A4479E" w:rsidRPr="00EF07F4">
        <w:rPr>
          <w:rFonts w:eastAsiaTheme="minorEastAsia"/>
        </w:rPr>
        <w:t xml:space="preserve">and </w:t>
      </w:r>
      <w:r w:rsidR="00A4479E">
        <w:rPr>
          <w:rFonts w:eastAsiaTheme="minorEastAsia"/>
        </w:rPr>
        <w:t xml:space="preserve">make below selections in </w:t>
      </w:r>
      <w:r w:rsidR="00A4479E" w:rsidRPr="00EF07F4">
        <w:rPr>
          <w:rFonts w:eastAsiaTheme="minorEastAsia"/>
          <w:b/>
          <w:iCs/>
          <w:color w:val="824021" w:themeColor="accent5" w:themeShade="BF"/>
        </w:rPr>
        <w:t>Allowed Grant Types</w:t>
      </w:r>
      <w:r w:rsidR="00A4479E" w:rsidRPr="00EF07F4">
        <w:rPr>
          <w:rFonts w:eastAsiaTheme="minorEastAsia"/>
          <w:color w:val="824021" w:themeColor="accent5" w:themeShade="BF"/>
        </w:rPr>
        <w:t> </w:t>
      </w:r>
      <w:r w:rsidR="00A4479E" w:rsidRPr="00EF07F4">
        <w:rPr>
          <w:rFonts w:eastAsiaTheme="minorEastAsia"/>
        </w:rPr>
        <w:t>section.</w:t>
      </w:r>
      <w:r w:rsidR="00A4479E">
        <w:rPr>
          <w:rFonts w:eastAsiaTheme="minorEastAsia"/>
        </w:rPr>
        <w:br/>
      </w:r>
    </w:p>
    <w:p w14:paraId="027AF4AE" w14:textId="77777777" w:rsidR="00A4479E" w:rsidRDefault="00A4479E" w:rsidP="00A4479E">
      <w:pPr>
        <w:ind w:left="1440"/>
        <w:rPr>
          <w:rFonts w:eastAsiaTheme="minorEastAsia"/>
        </w:rPr>
      </w:pPr>
      <w:r w:rsidRPr="00EF07F4">
        <w:rPr>
          <w:rFonts w:eastAsiaTheme="minorEastAsia"/>
          <w:b/>
          <w:color w:val="824021" w:themeColor="accent5" w:themeShade="BF"/>
        </w:rPr>
        <w:t>Client Credentials”</w:t>
      </w:r>
      <w:r w:rsidRPr="00EF07F4">
        <w:rPr>
          <w:rFonts w:eastAsiaTheme="minorEastAsia"/>
          <w:color w:val="824021" w:themeColor="accent5" w:themeShade="BF"/>
        </w:rPr>
        <w:t xml:space="preserve"> </w:t>
      </w:r>
      <w:r>
        <w:rPr>
          <w:rFonts w:eastAsiaTheme="minorEastAsia"/>
          <w:color w:val="824021" w:themeColor="accent5" w:themeShade="BF"/>
        </w:rPr>
        <w:br/>
      </w:r>
      <w:r w:rsidRPr="00EF07F4">
        <w:rPr>
          <w:rFonts w:eastAsiaTheme="minorEastAsia"/>
          <w:b/>
          <w:color w:val="824021" w:themeColor="accent5" w:themeShade="BF"/>
        </w:rPr>
        <w:t>"JWT Assertion"</w:t>
      </w:r>
      <w:r w:rsidRPr="00EF07F4">
        <w:rPr>
          <w:rFonts w:eastAsiaTheme="minorEastAsia"/>
          <w:color w:val="824021" w:themeColor="accent5" w:themeShade="BF"/>
        </w:rPr>
        <w:t xml:space="preserve">  </w:t>
      </w:r>
      <w:r>
        <w:rPr>
          <w:rFonts w:eastAsiaTheme="minorEastAsia"/>
        </w:rPr>
        <w:br/>
      </w:r>
      <w:r w:rsidRPr="00EF07F4">
        <w:rPr>
          <w:rFonts w:eastAsiaTheme="minorEastAsia"/>
          <w:b/>
          <w:color w:val="824021" w:themeColor="accent5" w:themeShade="BF"/>
        </w:rPr>
        <w:t>“Refresh Tokens”</w:t>
      </w:r>
      <w:r w:rsidRPr="00EF07F4">
        <w:rPr>
          <w:rFonts w:eastAsiaTheme="minorEastAsia"/>
          <w:color w:val="824021" w:themeColor="accent5" w:themeShade="BF"/>
        </w:rPr>
        <w:t xml:space="preserve"> </w:t>
      </w:r>
    </w:p>
    <w:p w14:paraId="42096C43" w14:textId="798E6696" w:rsidR="00A4479E" w:rsidRPr="00EF07F4" w:rsidRDefault="00D97A32" w:rsidP="00A4479E">
      <w:pPr>
        <w:ind w:left="720"/>
        <w:rPr>
          <w:rFonts w:eastAsiaTheme="minorEastAsia"/>
        </w:rPr>
      </w:pPr>
      <w:r w:rsidRPr="00D97A32">
        <w:rPr>
          <w:rFonts w:eastAsiaTheme="minorEastAsia"/>
          <w:noProof/>
        </w:rPr>
        <w:drawing>
          <wp:inline distT="0" distB="0" distL="0" distR="0" wp14:anchorId="67028D57" wp14:editId="7BE5FF18">
            <wp:extent cx="6265545" cy="2574925"/>
            <wp:effectExtent l="0" t="0" r="1905" b="0"/>
            <wp:docPr id="1659066167" name="Picture 165906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0E4" w14:textId="77777777" w:rsidR="00A4479E" w:rsidRDefault="00A4479E" w:rsidP="00A4479E">
      <w:pPr>
        <w:ind w:left="720"/>
        <w:rPr>
          <w:rFonts w:eastAsiaTheme="minorEastAsia"/>
        </w:rPr>
      </w:pPr>
    </w:p>
    <w:p w14:paraId="737ADDAA" w14:textId="19056BB0" w:rsidR="00A4479E" w:rsidRPr="00D97A32" w:rsidRDefault="00A4479E" w:rsidP="00594F6C">
      <w:pPr>
        <w:numPr>
          <w:ilvl w:val="0"/>
          <w:numId w:val="34"/>
        </w:numPr>
        <w:rPr>
          <w:rFonts w:eastAsiaTheme="minorEastAsia"/>
        </w:rPr>
      </w:pPr>
      <w:r w:rsidRPr="00D97A32">
        <w:rPr>
          <w:rFonts w:eastAsiaTheme="minorEastAsia"/>
        </w:rPr>
        <w:t>Then scroll down and in </w:t>
      </w:r>
      <w:r w:rsidRPr="00D97A32">
        <w:rPr>
          <w:rFonts w:eastAsiaTheme="minorEastAsia"/>
          <w:b/>
          <w:color w:val="824021" w:themeColor="accent5" w:themeShade="BF"/>
        </w:rPr>
        <w:t>Token Issuance Policy</w:t>
      </w:r>
      <w:r w:rsidRPr="00D97A32">
        <w:rPr>
          <w:rFonts w:eastAsiaTheme="minorEastAsia"/>
          <w:color w:val="824021" w:themeColor="accent5" w:themeShade="BF"/>
        </w:rPr>
        <w:t> </w:t>
      </w:r>
      <w:r w:rsidRPr="00D97A32">
        <w:rPr>
          <w:rFonts w:eastAsiaTheme="minorEastAsia"/>
        </w:rPr>
        <w:t xml:space="preserve">and choose </w:t>
      </w:r>
      <w:r w:rsidRPr="00D97A32">
        <w:rPr>
          <w:rFonts w:eastAsiaTheme="minorEastAsia"/>
          <w:b/>
          <w:color w:val="824021" w:themeColor="accent5" w:themeShade="BF"/>
        </w:rPr>
        <w:t>"Specific"</w:t>
      </w:r>
      <w:r w:rsidRPr="00D97A32">
        <w:rPr>
          <w:rFonts w:eastAsiaTheme="minorEastAsia"/>
          <w:color w:val="824021" w:themeColor="accent5" w:themeShade="BF"/>
        </w:rPr>
        <w:t xml:space="preserve"> </w:t>
      </w:r>
      <w:r w:rsidRPr="00D97A32">
        <w:rPr>
          <w:rFonts w:eastAsiaTheme="minorEastAsia"/>
        </w:rPr>
        <w:t xml:space="preserve">Authorized Resources radio button then click on </w:t>
      </w:r>
      <w:r w:rsidRPr="00D97A32">
        <w:rPr>
          <w:rFonts w:eastAsiaTheme="minorEastAsia"/>
          <w:b/>
          <w:color w:val="824021" w:themeColor="accent5" w:themeShade="BF"/>
        </w:rPr>
        <w:t xml:space="preserve">"+Add </w:t>
      </w:r>
      <w:r w:rsidR="00D97A32" w:rsidRPr="00D97A32">
        <w:rPr>
          <w:rFonts w:eastAsiaTheme="minorEastAsia"/>
          <w:b/>
          <w:color w:val="824021" w:themeColor="accent5" w:themeShade="BF"/>
        </w:rPr>
        <w:t>Resource</w:t>
      </w:r>
      <w:r w:rsidRPr="00D97A32">
        <w:rPr>
          <w:rFonts w:eastAsiaTheme="minorEastAsia"/>
          <w:b/>
          <w:color w:val="824021" w:themeColor="accent5" w:themeShade="BF"/>
        </w:rPr>
        <w:t>"</w:t>
      </w:r>
      <w:r w:rsidRPr="00D97A32">
        <w:rPr>
          <w:rFonts w:eastAsiaTheme="minorEastAsia"/>
          <w:color w:val="824021" w:themeColor="accent5" w:themeShade="BF"/>
        </w:rPr>
        <w:t xml:space="preserve"> </w:t>
      </w:r>
      <w:r w:rsidRPr="00D97A32">
        <w:rPr>
          <w:rFonts w:eastAsiaTheme="minorEastAsia"/>
        </w:rPr>
        <w:t xml:space="preserve">button </w:t>
      </w:r>
      <w:r w:rsidR="00D97A32" w:rsidRPr="00D97A32">
        <w:rPr>
          <w:rFonts w:eastAsiaTheme="minorEastAsia"/>
        </w:rPr>
        <w:t xml:space="preserve"> and then click on </w:t>
      </w:r>
      <w:r w:rsidR="00D97A32" w:rsidRPr="00D97A32">
        <w:rPr>
          <w:rFonts w:eastAsiaTheme="minorEastAsia"/>
          <w:b/>
          <w:color w:val="824021" w:themeColor="accent5" w:themeShade="BF"/>
        </w:rPr>
        <w:t xml:space="preserve">“Add Scope” </w:t>
      </w:r>
      <w:r w:rsidRPr="00D97A32">
        <w:rPr>
          <w:rFonts w:eastAsiaTheme="minorEastAsia"/>
        </w:rPr>
        <w:t>to add Prod OIC Service resource in scope.</w:t>
      </w:r>
      <w:r w:rsidR="00D97A32" w:rsidRPr="00D97A32">
        <w:rPr>
          <w:rFonts w:eastAsiaTheme="minorEastAsia"/>
        </w:rPr>
        <w:t xml:space="preserve"> </w:t>
      </w:r>
    </w:p>
    <w:p w14:paraId="4B96BF70" w14:textId="5AAA19F7" w:rsidR="00A4479E" w:rsidRDefault="00D97A32" w:rsidP="00A4479E">
      <w:pPr>
        <w:rPr>
          <w:rFonts w:eastAsiaTheme="minorEastAsia"/>
        </w:rPr>
      </w:pPr>
      <w:r w:rsidRPr="00D97A32">
        <w:rPr>
          <w:rFonts w:eastAsiaTheme="minorEastAsia"/>
          <w:noProof/>
        </w:rPr>
        <w:drawing>
          <wp:inline distT="0" distB="0" distL="0" distR="0" wp14:anchorId="4AB30141" wp14:editId="5044035D">
            <wp:extent cx="6236020" cy="3791145"/>
            <wp:effectExtent l="0" t="0" r="0" b="0"/>
            <wp:docPr id="1659066168" name="Picture 165906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F1D" w14:textId="77777777" w:rsidR="00A4479E" w:rsidRDefault="00A4479E" w:rsidP="00A4479E">
      <w:pPr>
        <w:rPr>
          <w:rFonts w:eastAsiaTheme="minorEastAsia"/>
        </w:rPr>
      </w:pPr>
    </w:p>
    <w:p w14:paraId="1A15BCEE" w14:textId="4FF20255" w:rsidR="00A4479E" w:rsidRDefault="00D97A32" w:rsidP="001335D3">
      <w:pPr>
        <w:pStyle w:val="ListParagraph"/>
        <w:numPr>
          <w:ilvl w:val="0"/>
          <w:numId w:val="34"/>
        </w:numPr>
      </w:pPr>
      <w:r>
        <w:t xml:space="preserve">In Add Scope Section , Search for Description with Integration Cloud Service and choose the Production Instance. Click on the drop down on the right </w:t>
      </w:r>
      <w:r w:rsidR="00A4479E">
        <w:t xml:space="preserve">and choose </w:t>
      </w:r>
      <w:r w:rsidR="00A4479E" w:rsidRPr="00D97A32">
        <w:rPr>
          <w:b/>
          <w:color w:val="824021" w:themeColor="accent5" w:themeShade="BF"/>
        </w:rPr>
        <w:t>resource:consumer:all</w:t>
      </w:r>
      <w:r w:rsidR="00A4479E" w:rsidRPr="00D97A32">
        <w:rPr>
          <w:color w:val="824021" w:themeColor="accent5" w:themeShade="BF"/>
        </w:rPr>
        <w:t xml:space="preserve"> </w:t>
      </w:r>
      <w:r w:rsidR="00A4479E" w:rsidRPr="00EF07F4">
        <w:t xml:space="preserve">URL resource </w:t>
      </w:r>
      <w:r w:rsidR="00A4479E">
        <w:t>.C</w:t>
      </w:r>
      <w:r w:rsidR="00A4479E" w:rsidRPr="00EF07F4">
        <w:t xml:space="preserve">lick on </w:t>
      </w:r>
      <w:r w:rsidR="00A4479E" w:rsidRPr="00D97A32">
        <w:rPr>
          <w:b/>
          <w:color w:val="824021" w:themeColor="accent5" w:themeShade="BF"/>
        </w:rPr>
        <w:t>"Add"</w:t>
      </w:r>
      <w:r w:rsidR="00A4479E" w:rsidRPr="00EF07F4">
        <w:t xml:space="preserve"> button to complete the scope selection.</w:t>
      </w:r>
    </w:p>
    <w:p w14:paraId="4EFDC3B6" w14:textId="659BF94B" w:rsidR="00A4479E" w:rsidRPr="00EF07F4" w:rsidRDefault="00A4479E" w:rsidP="00A4479E">
      <w:pPr>
        <w:pStyle w:val="ListParagraph"/>
      </w:pPr>
      <w:r>
        <w:br/>
      </w:r>
      <w:r w:rsidR="00D97A32" w:rsidRPr="00D97A32">
        <w:rPr>
          <w:noProof/>
        </w:rPr>
        <w:drawing>
          <wp:inline distT="0" distB="0" distL="0" distR="0" wp14:anchorId="2BB7989A" wp14:editId="3274929B">
            <wp:extent cx="5570806" cy="2187220"/>
            <wp:effectExtent l="0" t="0" r="0" b="3810"/>
            <wp:docPr id="1659066169" name="Picture 165906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310" cy="21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15E" w14:textId="77777777" w:rsidR="00A4479E" w:rsidRPr="008C55A5" w:rsidRDefault="00A4479E" w:rsidP="00A4479E">
      <w:pPr>
        <w:ind w:left="720"/>
        <w:rPr>
          <w:rFonts w:eastAsiaTheme="minorEastAsia"/>
        </w:rPr>
      </w:pPr>
    </w:p>
    <w:p w14:paraId="6D8A2604" w14:textId="77777777" w:rsidR="00A4479E" w:rsidRPr="00F85801" w:rsidRDefault="00A4479E" w:rsidP="00D97A32">
      <w:pPr>
        <w:numPr>
          <w:ilvl w:val="0"/>
          <w:numId w:val="34"/>
        </w:numPr>
        <w:rPr>
          <w:rFonts w:eastAsiaTheme="minorEastAsia"/>
        </w:rPr>
      </w:pPr>
      <w:r>
        <w:rPr>
          <w:rFonts w:eastAsiaTheme="minorEastAsia"/>
        </w:rPr>
        <w:t xml:space="preserve">Next, </w:t>
      </w:r>
      <w:r w:rsidRPr="00F85801">
        <w:rPr>
          <w:rFonts w:eastAsiaTheme="minorEastAsia"/>
        </w:rPr>
        <w:t xml:space="preserve"> Leave rest </w:t>
      </w:r>
      <w:r>
        <w:rPr>
          <w:rFonts w:eastAsiaTheme="minorEastAsia"/>
        </w:rPr>
        <w:t>two</w:t>
      </w:r>
      <w:r w:rsidRPr="00F85801">
        <w:rPr>
          <w:rFonts w:eastAsiaTheme="minorEastAsia"/>
        </w:rPr>
        <w:t xml:space="preserve"> tabs i.e. Web Tier Policy and Authorization tabs with default value and click on </w:t>
      </w:r>
      <w:r w:rsidRPr="004343AC">
        <w:rPr>
          <w:rFonts w:eastAsiaTheme="minorEastAsia"/>
          <w:b/>
          <w:color w:val="824021" w:themeColor="accent5" w:themeShade="BF"/>
        </w:rPr>
        <w:t>"Finish"</w:t>
      </w:r>
      <w:r w:rsidRPr="004343AC">
        <w:rPr>
          <w:rFonts w:eastAsiaTheme="minorEastAsia"/>
          <w:color w:val="824021" w:themeColor="accent5" w:themeShade="BF"/>
        </w:rPr>
        <w:t xml:space="preserve"> </w:t>
      </w:r>
      <w:r w:rsidRPr="00F85801">
        <w:rPr>
          <w:rFonts w:eastAsiaTheme="minorEastAsia"/>
        </w:rPr>
        <w:t>button to complete the creation of the confidential application.</w:t>
      </w:r>
      <w:r>
        <w:rPr>
          <w:rFonts w:eastAsiaTheme="minorEastAsia"/>
        </w:rPr>
        <w:br/>
      </w:r>
    </w:p>
    <w:p w14:paraId="67E16328" w14:textId="77777777" w:rsidR="00A4479E" w:rsidRDefault="00A4479E" w:rsidP="00D97A32">
      <w:pPr>
        <w:numPr>
          <w:ilvl w:val="0"/>
          <w:numId w:val="34"/>
        </w:numPr>
        <w:rPr>
          <w:rFonts w:eastAsiaTheme="minorEastAsia"/>
        </w:rPr>
      </w:pPr>
      <w:r w:rsidRPr="00F85801">
        <w:rPr>
          <w:rFonts w:eastAsiaTheme="minorEastAsia"/>
        </w:rPr>
        <w:lastRenderedPageBreak/>
        <w:t xml:space="preserve">Activate confidential application by clicking on the </w:t>
      </w:r>
      <w:r w:rsidRPr="004343AC">
        <w:rPr>
          <w:rFonts w:eastAsiaTheme="minorEastAsia"/>
          <w:b/>
          <w:color w:val="824021" w:themeColor="accent5" w:themeShade="BF"/>
        </w:rPr>
        <w:t>"Activate"</w:t>
      </w:r>
      <w:r w:rsidRPr="004343AC">
        <w:rPr>
          <w:rFonts w:eastAsiaTheme="minorEastAsia"/>
          <w:color w:val="824021" w:themeColor="accent5" w:themeShade="BF"/>
        </w:rPr>
        <w:t xml:space="preserve"> </w:t>
      </w:r>
      <w:r w:rsidRPr="00F85801">
        <w:rPr>
          <w:rFonts w:eastAsiaTheme="minorEastAsia"/>
        </w:rPr>
        <w:t xml:space="preserve">button on the top-right corner and click on the </w:t>
      </w:r>
      <w:r w:rsidRPr="004343AC">
        <w:rPr>
          <w:rFonts w:eastAsiaTheme="minorEastAsia"/>
          <w:b/>
          <w:color w:val="824021" w:themeColor="accent5" w:themeShade="BF"/>
        </w:rPr>
        <w:t>"OK"</w:t>
      </w:r>
      <w:r w:rsidRPr="00F85801">
        <w:rPr>
          <w:rFonts w:eastAsiaTheme="minorEastAsia"/>
        </w:rPr>
        <w:t xml:space="preserve"> button on the alert shown. This will show the message in the green bar that the application has been activated.</w:t>
      </w:r>
    </w:p>
    <w:p w14:paraId="6AB99FCF" w14:textId="7FF2C412" w:rsidR="00D97A32" w:rsidRDefault="00A41A42" w:rsidP="00A4479E">
      <w:pPr>
        <w:ind w:left="720"/>
        <w:rPr>
          <w:rFonts w:eastAsiaTheme="minorEastAsia"/>
        </w:rPr>
      </w:pPr>
      <w:r w:rsidRPr="00A41A42">
        <w:rPr>
          <w:rFonts w:eastAsiaTheme="minorEastAsia"/>
          <w:noProof/>
        </w:rPr>
        <w:drawing>
          <wp:inline distT="0" distB="0" distL="0" distR="0" wp14:anchorId="1F58E2D9" wp14:editId="30035F7F">
            <wp:extent cx="5540220" cy="204233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F18A" w14:textId="39F0047A" w:rsidR="00A4479E" w:rsidRDefault="00A41A42" w:rsidP="00A4479E">
      <w:pPr>
        <w:ind w:left="720"/>
        <w:rPr>
          <w:rFonts w:eastAsiaTheme="minorEastAsia"/>
        </w:rPr>
      </w:pPr>
      <w:r w:rsidRPr="00A41A42">
        <w:rPr>
          <w:rFonts w:eastAsiaTheme="minorEastAsia"/>
          <w:noProof/>
        </w:rPr>
        <w:drawing>
          <wp:inline distT="0" distB="0" distL="0" distR="0" wp14:anchorId="0AB239DC" wp14:editId="72626DCF">
            <wp:extent cx="5502117" cy="182895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79E">
        <w:rPr>
          <w:rFonts w:eastAsiaTheme="minorEastAsia"/>
        </w:rPr>
        <w:br/>
      </w:r>
    </w:p>
    <w:p w14:paraId="47E887C6" w14:textId="3EAD8D66" w:rsidR="00A41A42" w:rsidRDefault="00A41A42" w:rsidP="00A4479E">
      <w:pPr>
        <w:ind w:left="720"/>
        <w:rPr>
          <w:rFonts w:eastAsiaTheme="minorEastAsia"/>
        </w:rPr>
      </w:pPr>
    </w:p>
    <w:p w14:paraId="23164D0F" w14:textId="77777777" w:rsidR="00A41A42" w:rsidRPr="00F85801" w:rsidRDefault="00A41A42" w:rsidP="00A4479E">
      <w:pPr>
        <w:ind w:left="720"/>
        <w:rPr>
          <w:rFonts w:eastAsiaTheme="minorEastAsia"/>
        </w:rPr>
      </w:pPr>
    </w:p>
    <w:p w14:paraId="15300637" w14:textId="3E4098E4" w:rsidR="00A4479E" w:rsidRDefault="00D97A32" w:rsidP="00D97A32">
      <w:pPr>
        <w:pStyle w:val="ListParagraph"/>
        <w:numPr>
          <w:ilvl w:val="0"/>
          <w:numId w:val="34"/>
        </w:numPr>
      </w:pPr>
      <w:r>
        <w:t>I</w:t>
      </w:r>
      <w:r w:rsidR="00A4479E" w:rsidRPr="004501E2">
        <w:t xml:space="preserve">n </w:t>
      </w:r>
      <w:r w:rsidR="00A4479E" w:rsidRPr="0053232C">
        <w:rPr>
          <w:b/>
          <w:color w:val="824021" w:themeColor="accent5" w:themeShade="BF"/>
        </w:rPr>
        <w:t>"General Information"</w:t>
      </w:r>
      <w:r w:rsidR="00A4479E" w:rsidRPr="0053232C">
        <w:rPr>
          <w:color w:val="824021" w:themeColor="accent5" w:themeShade="BF"/>
        </w:rPr>
        <w:t xml:space="preserve"> </w:t>
      </w:r>
      <w:r w:rsidR="00A4479E" w:rsidRPr="004501E2">
        <w:t xml:space="preserve">section </w:t>
      </w:r>
      <w:r w:rsidR="00A4479E" w:rsidRPr="000C4B66">
        <w:rPr>
          <w:b/>
          <w:color w:val="824021" w:themeColor="accent5" w:themeShade="BF"/>
        </w:rPr>
        <w:t>Client ID</w:t>
      </w:r>
      <w:r w:rsidR="00A4479E" w:rsidRPr="004501E2">
        <w:t xml:space="preserve"> is given. To show </w:t>
      </w:r>
      <w:r w:rsidR="00A4479E" w:rsidRPr="000C4B66">
        <w:rPr>
          <w:b/>
          <w:color w:val="824021" w:themeColor="accent5" w:themeShade="BF"/>
        </w:rPr>
        <w:t>Client Secret</w:t>
      </w:r>
      <w:r w:rsidR="00A4479E" w:rsidRPr="000C4B66">
        <w:rPr>
          <w:color w:val="824021" w:themeColor="accent5" w:themeShade="BF"/>
        </w:rPr>
        <w:t xml:space="preserve"> </w:t>
      </w:r>
      <w:r w:rsidR="00A4479E" w:rsidRPr="004501E2">
        <w:t xml:space="preserve">click on </w:t>
      </w:r>
      <w:r w:rsidR="00A4479E" w:rsidRPr="0053232C">
        <w:rPr>
          <w:b/>
          <w:color w:val="824021" w:themeColor="accent5" w:themeShade="BF"/>
        </w:rPr>
        <w:t>"Show Secret"</w:t>
      </w:r>
      <w:r w:rsidR="00A4479E" w:rsidRPr="004501E2">
        <w:t xml:space="preserve"> button.</w:t>
      </w:r>
      <w:r w:rsidR="00A4479E">
        <w:t xml:space="preserve"> Note down these values which will be required to share at a later stage.</w:t>
      </w:r>
    </w:p>
    <w:p w14:paraId="6E6B1F9B" w14:textId="6E5CCFD2" w:rsidR="00A4479E" w:rsidRPr="004501E2" w:rsidRDefault="00864D31" w:rsidP="00A4479E">
      <w:pPr>
        <w:ind w:left="720"/>
      </w:pPr>
      <w:r w:rsidRPr="00864D31">
        <w:rPr>
          <w:noProof/>
        </w:rPr>
        <w:drawing>
          <wp:inline distT="0" distB="0" distL="0" distR="0" wp14:anchorId="799D9E27" wp14:editId="2EC9298B">
            <wp:extent cx="5581937" cy="1968601"/>
            <wp:effectExtent l="0" t="0" r="0" b="0"/>
            <wp:docPr id="1659066172" name="Picture 165906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485" w14:textId="5992F385" w:rsidR="00A4479E" w:rsidRPr="008C55A5" w:rsidRDefault="00A4479E" w:rsidP="00D97A32">
      <w:pPr>
        <w:pStyle w:val="ListParagraph"/>
        <w:numPr>
          <w:ilvl w:val="0"/>
          <w:numId w:val="34"/>
        </w:numPr>
      </w:pPr>
      <w:r>
        <w:t>Next</w:t>
      </w:r>
      <w:r w:rsidRPr="008C55A5">
        <w:t xml:space="preserve"> </w:t>
      </w:r>
      <w:r w:rsidR="00864D31">
        <w:t xml:space="preserve">, Navigate to Overview and Click on </w:t>
      </w:r>
      <w:r w:rsidRPr="0053232C">
        <w:rPr>
          <w:b/>
          <w:color w:val="824021" w:themeColor="accent5" w:themeShade="BF"/>
        </w:rPr>
        <w:t>"Oracle Cloud Services"</w:t>
      </w:r>
      <w:r w:rsidR="00864D31">
        <w:rPr>
          <w:b/>
          <w:color w:val="824021" w:themeColor="accent5" w:themeShade="BF"/>
        </w:rPr>
        <w:t xml:space="preserve"> </w:t>
      </w:r>
      <w:r w:rsidRPr="008C55A5">
        <w:t xml:space="preserve"> </w:t>
      </w:r>
      <w:r w:rsidR="00864D31">
        <w:t>and select the Production OIC instance</w:t>
      </w:r>
      <w:r w:rsidRPr="008C55A5">
        <w:t>. Open OIC service by clicking on the</w:t>
      </w:r>
      <w:r>
        <w:t xml:space="preserve"> production environment</w:t>
      </w:r>
      <w:r w:rsidRPr="008C55A5">
        <w:t xml:space="preserve"> service name.</w:t>
      </w:r>
      <w:r>
        <w:br/>
      </w:r>
    </w:p>
    <w:p w14:paraId="1EDFE14B" w14:textId="29970B79" w:rsidR="00A4479E" w:rsidRPr="008C55A5" w:rsidRDefault="00864D31" w:rsidP="00A4479E">
      <w:pPr>
        <w:ind w:left="720"/>
        <w:rPr>
          <w:rFonts w:eastAsiaTheme="minorEastAsia"/>
        </w:rPr>
      </w:pPr>
      <w:r w:rsidRPr="00864D31">
        <w:rPr>
          <w:rFonts w:eastAsiaTheme="minorEastAsia"/>
          <w:noProof/>
        </w:rPr>
        <w:lastRenderedPageBreak/>
        <w:drawing>
          <wp:inline distT="0" distB="0" distL="0" distR="0" wp14:anchorId="2F655106" wp14:editId="2AC57D1E">
            <wp:extent cx="5261317" cy="2309925"/>
            <wp:effectExtent l="0" t="0" r="0" b="0"/>
            <wp:docPr id="1659066174" name="Picture 1659066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835" cy="23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A42">
        <w:rPr>
          <w:rFonts w:eastAsiaTheme="minorEastAsia"/>
        </w:rPr>
        <w:br/>
      </w:r>
    </w:p>
    <w:p w14:paraId="0DD2BEF5" w14:textId="082B4418" w:rsidR="00A4479E" w:rsidRPr="008C55A5" w:rsidRDefault="00A4479E" w:rsidP="00D97A32">
      <w:pPr>
        <w:pStyle w:val="ListParagraph"/>
        <w:numPr>
          <w:ilvl w:val="0"/>
          <w:numId w:val="34"/>
        </w:numPr>
      </w:pPr>
      <w:r w:rsidRPr="008C55A5">
        <w:t xml:space="preserve">Go to </w:t>
      </w:r>
      <w:r w:rsidRPr="00EC67A1">
        <w:rPr>
          <w:b/>
          <w:color w:val="824021" w:themeColor="accent5" w:themeShade="BF"/>
        </w:rPr>
        <w:t>"Application Roles"</w:t>
      </w:r>
      <w:r w:rsidRPr="008C55A5">
        <w:t xml:space="preserve"> tab and click on menu icon</w:t>
      </w:r>
      <w:r>
        <w:t xml:space="preserve"> on the right of </w:t>
      </w:r>
      <w:r w:rsidRPr="00EC67A1">
        <w:rPr>
          <w:b/>
          <w:color w:val="824021" w:themeColor="accent5" w:themeShade="BF"/>
        </w:rPr>
        <w:t>"ServiceMonitor"</w:t>
      </w:r>
      <w:r w:rsidRPr="00EC67A1">
        <w:rPr>
          <w:color w:val="824021" w:themeColor="accent5" w:themeShade="BF"/>
        </w:rPr>
        <w:t xml:space="preserve"> </w:t>
      </w:r>
      <w:r w:rsidR="008B6D1E">
        <w:rPr>
          <w:color w:val="824021" w:themeColor="accent5" w:themeShade="BF"/>
        </w:rPr>
        <w:t xml:space="preserve">and </w:t>
      </w:r>
      <w:r w:rsidR="008B6D1E" w:rsidRPr="00EC67A1">
        <w:rPr>
          <w:b/>
          <w:color w:val="824021" w:themeColor="accent5" w:themeShade="BF"/>
        </w:rPr>
        <w:t>"Service</w:t>
      </w:r>
      <w:r w:rsidR="008B6D1E">
        <w:rPr>
          <w:b/>
          <w:color w:val="824021" w:themeColor="accent5" w:themeShade="BF"/>
        </w:rPr>
        <w:t>Develope</w:t>
      </w:r>
      <w:r w:rsidR="008B6D1E" w:rsidRPr="00EC67A1">
        <w:rPr>
          <w:b/>
          <w:color w:val="824021" w:themeColor="accent5" w:themeShade="BF"/>
        </w:rPr>
        <w:t>r"</w:t>
      </w:r>
      <w:r w:rsidR="008B6D1E" w:rsidRPr="00EC67A1">
        <w:rPr>
          <w:color w:val="824021" w:themeColor="accent5" w:themeShade="BF"/>
        </w:rPr>
        <w:t xml:space="preserve"> </w:t>
      </w:r>
      <w:r w:rsidRPr="008C55A5">
        <w:t xml:space="preserve">role and choose option </w:t>
      </w:r>
      <w:r w:rsidRPr="00EC67A1">
        <w:rPr>
          <w:b/>
          <w:color w:val="824021" w:themeColor="accent5" w:themeShade="BF"/>
        </w:rPr>
        <w:t>"Assign Applications"</w:t>
      </w:r>
      <w:r w:rsidR="00864D31">
        <w:t xml:space="preserve"> and </w:t>
      </w:r>
      <w:r w:rsidR="00864D31" w:rsidRPr="00864D31">
        <w:rPr>
          <w:b/>
          <w:color w:val="824021" w:themeColor="accent5" w:themeShade="BF"/>
        </w:rPr>
        <w:t>“Manage”</w:t>
      </w:r>
    </w:p>
    <w:p w14:paraId="68F48622" w14:textId="29D3F3EE" w:rsidR="00A4479E" w:rsidRDefault="00A4479E" w:rsidP="00A4479E">
      <w:pPr>
        <w:ind w:left="720"/>
      </w:pPr>
    </w:p>
    <w:p w14:paraId="4341BFEA" w14:textId="06F39804" w:rsidR="00864D31" w:rsidRDefault="00864D31" w:rsidP="00A4479E">
      <w:pPr>
        <w:ind w:left="720"/>
      </w:pPr>
      <w:r w:rsidRPr="00864D31">
        <w:rPr>
          <w:noProof/>
        </w:rPr>
        <w:drawing>
          <wp:inline distT="0" distB="0" distL="0" distR="0" wp14:anchorId="4A1B83F4" wp14:editId="19606077">
            <wp:extent cx="6020972" cy="2397125"/>
            <wp:effectExtent l="0" t="0" r="0" b="3175"/>
            <wp:docPr id="1659066175" name="Picture 165906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642" cy="2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AAFC" w14:textId="59F71D78" w:rsidR="00A4479E" w:rsidRDefault="00864D31" w:rsidP="00864D31">
      <w:pPr>
        <w:pStyle w:val="ListParagraph"/>
        <w:numPr>
          <w:ilvl w:val="0"/>
          <w:numId w:val="34"/>
        </w:numPr>
      </w:pPr>
      <w:r>
        <w:t>In the Manage Application Window , Click on Show Available Applications and search for Oracle _</w:t>
      </w:r>
      <w:r w:rsidR="008E08CC">
        <w:t xml:space="preserve">&lt;Your Env Name&gt; </w:t>
      </w:r>
      <w:r>
        <w:t>Application , select and click on Assign</w:t>
      </w:r>
    </w:p>
    <w:p w14:paraId="799AEFD9" w14:textId="12CEFA50" w:rsidR="00864D31" w:rsidRDefault="00864D31" w:rsidP="00864D31">
      <w:pPr>
        <w:pStyle w:val="ListParagraph"/>
      </w:pPr>
    </w:p>
    <w:p w14:paraId="2965962C" w14:textId="4CADB053" w:rsidR="00864D31" w:rsidRDefault="00A41A42" w:rsidP="00864D31">
      <w:pPr>
        <w:pStyle w:val="ListParagraph"/>
      </w:pPr>
      <w:r w:rsidRPr="00A41A42">
        <w:rPr>
          <w:noProof/>
        </w:rPr>
        <w:drawing>
          <wp:inline distT="0" distB="0" distL="0" distR="0" wp14:anchorId="3E5231E6" wp14:editId="725124E9">
            <wp:extent cx="6210838" cy="230143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834" w14:textId="0D077753" w:rsidR="00864D31" w:rsidRDefault="00864D31" w:rsidP="00864D31">
      <w:pPr>
        <w:pStyle w:val="ListParagraph"/>
      </w:pPr>
    </w:p>
    <w:p w14:paraId="050E36DB" w14:textId="77777777" w:rsidR="00A4479E" w:rsidRPr="008C55A5" w:rsidRDefault="00A4479E" w:rsidP="00D97A32">
      <w:pPr>
        <w:pStyle w:val="ListParagraph"/>
        <w:numPr>
          <w:ilvl w:val="0"/>
          <w:numId w:val="34"/>
        </w:numPr>
      </w:pPr>
      <w:r w:rsidRPr="008C55A5">
        <w:t>In "Assign Applications" window search confidential application created in previous steps, select the application and click on "OK".</w:t>
      </w:r>
    </w:p>
    <w:p w14:paraId="0D5B109B" w14:textId="77777777" w:rsidR="00A4479E" w:rsidRDefault="00A4479E" w:rsidP="00A4479E">
      <w:pPr>
        <w:ind w:left="720"/>
        <w:rPr>
          <w:rFonts w:eastAsiaTheme="minorEastAsia"/>
        </w:rPr>
      </w:pPr>
    </w:p>
    <w:p w14:paraId="7998C1C1" w14:textId="5377F282" w:rsidR="00A4479E" w:rsidRPr="008C55A5" w:rsidRDefault="00A41A42" w:rsidP="00A4479E">
      <w:pPr>
        <w:ind w:left="720"/>
        <w:rPr>
          <w:rFonts w:eastAsiaTheme="minorEastAsia"/>
        </w:rPr>
      </w:pPr>
      <w:r w:rsidRPr="00A41A42">
        <w:rPr>
          <w:rFonts w:eastAsiaTheme="minorEastAsia"/>
          <w:noProof/>
        </w:rPr>
        <w:drawing>
          <wp:inline distT="0" distB="0" distL="0" distR="0" wp14:anchorId="3B9F4E5A" wp14:editId="698DA677">
            <wp:extent cx="6172735" cy="2309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D639" w14:textId="77777777" w:rsidR="00864D31" w:rsidRDefault="00864D31" w:rsidP="00A4479E">
      <w:pPr>
        <w:pStyle w:val="ListParagraph"/>
      </w:pPr>
    </w:p>
    <w:p w14:paraId="744DF2D6" w14:textId="758C8386" w:rsidR="00A4479E" w:rsidRDefault="00A4479E" w:rsidP="00A4479E">
      <w:pPr>
        <w:pStyle w:val="ListParagraph"/>
      </w:pPr>
      <w:r w:rsidRPr="00EA48FF">
        <w:t xml:space="preserve">We've </w:t>
      </w:r>
      <w:r w:rsidRPr="00EA48FF">
        <w:rPr>
          <w:b/>
          <w:color w:val="824021" w:themeColor="accent5" w:themeShade="BF"/>
        </w:rPr>
        <w:t>successfully</w:t>
      </w:r>
      <w:r w:rsidRPr="00EA48FF">
        <w:rPr>
          <w:color w:val="824021" w:themeColor="accent5" w:themeShade="BF"/>
        </w:rPr>
        <w:t xml:space="preserve"> </w:t>
      </w:r>
      <w:r w:rsidRPr="00EA48FF">
        <w:t>wrapped up</w:t>
      </w:r>
      <w:r>
        <w:t xml:space="preserve"> the Oracle </w:t>
      </w:r>
      <w:r w:rsidR="00864D31">
        <w:t>IAM</w:t>
      </w:r>
      <w:r>
        <w:t xml:space="preserve"> configuration. </w:t>
      </w:r>
      <w:r w:rsidRPr="00EA48FF">
        <w:t>We've generated a fresh confidentia</w:t>
      </w:r>
      <w:r>
        <w:t>l application for the client ,t</w:t>
      </w:r>
      <w:r w:rsidRPr="00EA48FF">
        <w:t>his application has been ac</w:t>
      </w:r>
      <w:r w:rsidR="00864D31">
        <w:t>tivated and is ready for action.</w:t>
      </w:r>
    </w:p>
    <w:p w14:paraId="2A9EB360" w14:textId="7A37FFEA" w:rsidR="009806C6" w:rsidRDefault="009806C6" w:rsidP="00A4479E">
      <w:pPr>
        <w:pStyle w:val="ListParagraph"/>
      </w:pPr>
    </w:p>
    <w:p w14:paraId="68650A85" w14:textId="65CF3E58" w:rsidR="009806C6" w:rsidRPr="009806C6" w:rsidRDefault="00932C7B" w:rsidP="00FD3CF3">
      <w:pPr>
        <w:pStyle w:val="Heading2FirstHeading"/>
        <w:rPr>
          <w:bCs w:val="0"/>
          <w:color w:val="824021" w:themeColor="accent5" w:themeShade="BF"/>
        </w:rPr>
      </w:pPr>
      <w:bookmarkStart w:id="19" w:name="_Toc189962748"/>
      <w:r w:rsidRPr="00FD3CF3">
        <w:t>Important Info To Be Shared By Admin To Caller</w:t>
      </w:r>
      <w:bookmarkEnd w:id="19"/>
      <w:r w:rsidR="009806C6">
        <w:rPr>
          <w:color w:val="824021" w:themeColor="accent5" w:themeShade="BF"/>
        </w:rPr>
        <w:br/>
      </w:r>
    </w:p>
    <w:p w14:paraId="4AF93A14" w14:textId="07E03AA9" w:rsidR="00932C7B" w:rsidRDefault="00932C7B" w:rsidP="009806C6">
      <w:pPr>
        <w:pStyle w:val="ListParagraph"/>
        <w:numPr>
          <w:ilvl w:val="0"/>
          <w:numId w:val="35"/>
        </w:numPr>
      </w:pPr>
      <w:r>
        <w:t>Please Share the below information once all are configured to the caller.</w:t>
      </w:r>
    </w:p>
    <w:p w14:paraId="7B636B84" w14:textId="17A5B40E" w:rsidR="009806C6" w:rsidRDefault="009806C6" w:rsidP="009806C6">
      <w:pPr>
        <w:pStyle w:val="ListParagraph"/>
        <w:numPr>
          <w:ilvl w:val="0"/>
          <w:numId w:val="35"/>
        </w:numPr>
      </w:pPr>
      <w:r w:rsidRPr="009806C6">
        <w:t>Oracle identity Cloud Service URL</w:t>
      </w:r>
      <w:r>
        <w:rPr>
          <w:b/>
        </w:rPr>
        <w:t xml:space="preserve"> – Navigate to Overview Section and click on Copy on the Domain URL.</w:t>
      </w:r>
      <w:r>
        <w:rPr>
          <w:b/>
        </w:rPr>
        <w:br/>
      </w:r>
      <w:r>
        <w:rPr>
          <w:b/>
        </w:rPr>
        <w:br/>
      </w:r>
      <w:r w:rsidRPr="009806C6">
        <w:rPr>
          <w:b/>
          <w:noProof/>
        </w:rPr>
        <w:drawing>
          <wp:inline distT="0" distB="0" distL="0" distR="0" wp14:anchorId="7EF66B70" wp14:editId="550D4F34">
            <wp:extent cx="5829447" cy="1462827"/>
            <wp:effectExtent l="0" t="0" r="0" b="4445"/>
            <wp:docPr id="1659066210" name="Picture 165906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0913" cy="14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75C89B6D" w14:textId="34EEBE96" w:rsidR="009806C6" w:rsidRDefault="009806C6" w:rsidP="009806C6">
      <w:pPr>
        <w:pStyle w:val="ListParagraph"/>
        <w:ind w:left="1080"/>
      </w:pPr>
      <w:r>
        <w:t xml:space="preserve">Get the below information by opening </w:t>
      </w:r>
      <w:r w:rsidRPr="009806C6">
        <w:t>the confidential application that was created</w:t>
      </w:r>
    </w:p>
    <w:p w14:paraId="46123DEF" w14:textId="77777777" w:rsidR="009806C6" w:rsidRDefault="009806C6" w:rsidP="009806C6">
      <w:pPr>
        <w:pStyle w:val="ListParagraph"/>
        <w:ind w:left="1080"/>
      </w:pPr>
    </w:p>
    <w:p w14:paraId="01E4C3BF" w14:textId="02FE933E" w:rsidR="009806C6" w:rsidRDefault="009806C6" w:rsidP="009806C6">
      <w:pPr>
        <w:pStyle w:val="ListParagraph"/>
        <w:numPr>
          <w:ilvl w:val="0"/>
          <w:numId w:val="35"/>
        </w:numPr>
      </w:pPr>
      <w:r w:rsidRPr="009806C6">
        <w:t>Client ID</w:t>
      </w:r>
    </w:p>
    <w:p w14:paraId="3FB257FC" w14:textId="351EC78C" w:rsidR="009806C6" w:rsidRDefault="009806C6" w:rsidP="009806C6">
      <w:pPr>
        <w:pStyle w:val="ListParagraph"/>
        <w:numPr>
          <w:ilvl w:val="0"/>
          <w:numId w:val="35"/>
        </w:numPr>
      </w:pPr>
      <w:r>
        <w:t>Client secret</w:t>
      </w:r>
    </w:p>
    <w:p w14:paraId="78DA16C7" w14:textId="57794F7B" w:rsidR="009806C6" w:rsidRPr="009806C6" w:rsidRDefault="009806C6" w:rsidP="009806C6">
      <w:pPr>
        <w:pStyle w:val="ListParagraph"/>
        <w:numPr>
          <w:ilvl w:val="0"/>
          <w:numId w:val="35"/>
        </w:numPr>
      </w:pPr>
      <w:r w:rsidRPr="009806C6">
        <w:t>Scope</w:t>
      </w:r>
    </w:p>
    <w:p w14:paraId="63EB0DF4" w14:textId="46985FD6" w:rsidR="009806C6" w:rsidRDefault="009806C6" w:rsidP="009806C6">
      <w:pPr>
        <w:pStyle w:val="ListParagraph"/>
        <w:numPr>
          <w:ilvl w:val="0"/>
          <w:numId w:val="35"/>
        </w:numPr>
      </w:pPr>
      <w:r w:rsidRPr="009806C6">
        <w:t>Access Token URL</w:t>
      </w:r>
      <w:r>
        <w:t xml:space="preserve"> – Please follow the below syntax.</w:t>
      </w:r>
      <w:r>
        <w:br/>
        <w:t>https://</w:t>
      </w:r>
      <w:r w:rsidRPr="009806C6">
        <w:rPr>
          <w:b/>
        </w:rPr>
        <w:t xml:space="preserve">OracleIdentityCloudService </w:t>
      </w:r>
      <w:r>
        <w:rPr>
          <w:b/>
        </w:rPr>
        <w:t>Base URL</w:t>
      </w:r>
      <w:r w:rsidRPr="00277F19">
        <w:t>/oauth2/v1/token</w:t>
      </w:r>
    </w:p>
    <w:p w14:paraId="194713AF" w14:textId="666620A0" w:rsidR="00432F3A" w:rsidRPr="00F641DD" w:rsidRDefault="009806C6" w:rsidP="00A463F7">
      <w:pPr>
        <w:pStyle w:val="ListParagraph"/>
        <w:numPr>
          <w:ilvl w:val="0"/>
          <w:numId w:val="35"/>
        </w:numPr>
      </w:pPr>
      <w:r>
        <w:t xml:space="preserve">Please note that Choose </w:t>
      </w:r>
      <w:r w:rsidRPr="009806C6">
        <w:t>Client Authentication</w:t>
      </w:r>
      <w:r>
        <w:t xml:space="preserve"> value should be Send as Basic Auth Header</w:t>
      </w:r>
      <w:bookmarkEnd w:id="1"/>
    </w:p>
    <w:sectPr w:rsidR="00432F3A" w:rsidRPr="00F641DD" w:rsidSect="001E52E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9" w:h="16834" w:code="9"/>
      <w:pgMar w:top="1418" w:right="1021" w:bottom="1440" w:left="1021" w:header="505" w:footer="43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A8EB" w14:textId="77777777" w:rsidR="008F5D1A" w:rsidRDefault="008F5D1A" w:rsidP="006357CE">
      <w:r>
        <w:separator/>
      </w:r>
    </w:p>
  </w:endnote>
  <w:endnote w:type="continuationSeparator" w:id="0">
    <w:p w14:paraId="2D3AEB9C" w14:textId="77777777" w:rsidR="008F5D1A" w:rsidRDefault="008F5D1A" w:rsidP="00635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racle Sans">
    <w:altName w:val="Sylfaen"/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02652" w14:textId="2C0450B6" w:rsidR="008B6D1E" w:rsidRDefault="008B6D1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87936" behindDoc="0" locked="0" layoutInCell="1" allowOverlap="1" wp14:anchorId="3C9911C3" wp14:editId="01B5280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6" name="Text Box 16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6F51AD" w14:textId="3D9CFF16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9911C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alt="Confidential - Oracle Restricted" style="position:absolute;margin-left:0;margin-top:0;width:34.95pt;height:34.95pt;z-index:2516879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046F51AD" w14:textId="3D9CFF16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54829" w14:textId="4AF6A00A" w:rsidR="008B6D1E" w:rsidRDefault="008B6D1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88960" behindDoc="0" locked="0" layoutInCell="1" allowOverlap="1" wp14:anchorId="726672E0" wp14:editId="67307BB9">
              <wp:simplePos x="686435" y="1031621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7" name="Text Box 17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9950DC" w14:textId="19BFF4CC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6672E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9" type="#_x0000_t202" alt="Confidential - Oracle Restricted" style="position:absolute;margin-left:0;margin-top:0;width:34.95pt;height:34.95pt;z-index:2516889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NYvUncQAgAAIQQA&#10;AA4AAAAAAAAAAAAAAAAALgIAAGRycy9lMm9Eb2MueG1sUEsBAi0AFAAGAAgAAAAhANhtPP7XAAAA&#10;AwEAAA8AAAAAAAAAAAAAAAAAagQAAGRycy9kb3ducmV2LnhtbFBLBQYAAAAABAAEAPMAAABuBQAA&#10;AAA=&#10;" filled="f" stroked="f">
              <v:fill o:detectmouseclick="t"/>
              <v:textbox style="mso-fit-shape-to-text:t" inset="20pt,0,0,15pt">
                <w:txbxContent>
                  <w:p w14:paraId="499950DC" w14:textId="19BFF4CC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1A0F" w14:textId="505D6B78" w:rsidR="008B6D1E" w:rsidRDefault="008B6D1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86912" behindDoc="0" locked="0" layoutInCell="1" allowOverlap="1" wp14:anchorId="2AF0AA3E" wp14:editId="6267CD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4" name="Text Box 1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C9DE44" w14:textId="2F60BC15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0AA3E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alt="Confidential - Oracle Restricted" style="position:absolute;margin-left:0;margin-top:0;width:34.95pt;height:34.95pt;z-index:2516869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64C9DE44" w14:textId="2F60BC15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D2A4F" w14:textId="48CEC64C" w:rsidR="008B6D1E" w:rsidRDefault="008B6D1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91008" behindDoc="0" locked="0" layoutInCell="1" allowOverlap="1" wp14:anchorId="3F9A2142" wp14:editId="23B1EB3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20" name="Text Box 20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605144" w14:textId="7F1AA266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A2142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alt="Confidential - Oracle Restricted" style="position:absolute;margin-left:0;margin-top:0;width:34.95pt;height:34.95pt;z-index:25169100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4uqEA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/H7vdQnXEoB/2+veWbBktvmQ8vzOGCcQ4UbXjG&#10;QypoSwoDoqQG9+Nv9hiPvKOXkhYFU1KDiqZEfTO4j9linudRYOmGwI1gn8D0Ll9EvznqB0AtTvFZ&#10;WJ5gDA5qhNKBfkNNr2M1dDHDsWZJ9yN8CL188U1wsV6nINSSZWFrdpbH1JGzSOhr98acHVgPuK4n&#10;GCXFinfk97HxT2/Xx4ArSJuJ/PZsDrSjDtNuhzcThf7rPUVdX/bqJ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IHTi6oQAgAAIQQA&#10;AA4AAAAAAAAAAAAAAAAALgIAAGRycy9lMm9Eb2MueG1sUEsBAi0AFAAGAAgAAAAhANhtPP7XAAAA&#10;AwEAAA8AAAAAAAAAAAAAAAAAagQAAGRycy9kb3ducmV2LnhtbFBLBQYAAAAABAAEAPMAAABuBQAA&#10;AAA=&#10;" filled="f" stroked="f">
              <v:fill o:detectmouseclick="t"/>
              <v:textbox style="mso-fit-shape-to-text:t" inset="20pt,0,0,15pt">
                <w:txbxContent>
                  <w:p w14:paraId="79605144" w14:textId="7F1AA266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5000" w:type="pct"/>
      <w:tblLook w:val="0680" w:firstRow="0" w:lastRow="0" w:firstColumn="1" w:lastColumn="0" w:noHBand="1" w:noVBand="1"/>
    </w:tblPr>
    <w:tblGrid>
      <w:gridCol w:w="349"/>
      <w:gridCol w:w="9400"/>
    </w:tblGrid>
    <w:tr w:rsidR="00DC1A32" w14:paraId="5AFCAF81" w14:textId="77777777" w:rsidTr="009B5D26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79" w:type="pct"/>
          <w:hideMark/>
        </w:tcPr>
        <w:p w14:paraId="7524373E" w14:textId="59D7CB04" w:rsidR="00DC1A32" w:rsidRDefault="008B6D1E" w:rsidP="009B5D26"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251692032" behindDoc="0" locked="0" layoutInCell="1" allowOverlap="1" wp14:anchorId="46943417" wp14:editId="2EC3237C">
                    <wp:simplePos x="647700" y="966470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35" b="0"/>
                    <wp:wrapNone/>
                    <wp:docPr id="22" name="Text Box 22" descr="Confidential - Oracle Restricted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5553EE" w14:textId="7581BBC8" w:rsidR="008B6D1E" w:rsidRPr="008B6D1E" w:rsidRDefault="008B6D1E" w:rsidP="008B6D1E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Cs w:val="20"/>
                                  </w:rPr>
                                </w:pPr>
                                <w:r w:rsidRPr="008B6D1E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Cs w:val="20"/>
                                  </w:rPr>
                                  <w:t>Confidential - Oracle Restricted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69434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35" type="#_x0000_t202" alt="Confidential - Oracle Restricted" style="position:absolute;margin-left:0;margin-top:0;width:34.95pt;height:34.95pt;z-index:2516920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AoiEA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e/G7vdQnXEoB/2+veWbBktvmQ8vzOGCcQ4UbXjG&#10;QypoSwoDoqQG9+Nv9hiPvKOXkhYFU1KDiqZEfTO4j9linudRYOmGwI1gn8D0Ll9EvznqB0AtTvFZ&#10;WJ5gDA5qhNKBfkNNr2M1dDHDsWZJ9yN8CL188U1wsV6nINSSZWFrdpbH1JGzSOhr98acHVgPuK4n&#10;GCXFinfk97HxT2/Xx4ArSJuJ/PZsDrSjDtNuhzcThf7rPUVdX/bqJ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HFcCiIQAgAAIQQA&#10;AA4AAAAAAAAAAAAAAAAALgIAAGRycy9lMm9Eb2MueG1sUEsBAi0AFAAGAAgAAAAhANhtPP7XAAAA&#10;AwEAAA8AAAAAAAAAAAAAAAAAagQAAGRycy9kb3ducmV2LnhtbFBLBQYAAAAABAAEAPMAAABuBQAA&#10;AAA=&#10;" filled="f" stroked="f">
                    <v:fill o:detectmouseclick="t"/>
                    <v:textbox style="mso-fit-shape-to-text:t" inset="20pt,0,0,15pt">
                      <w:txbxContent>
                        <w:p w14:paraId="455553EE" w14:textId="7581BBC8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1A32">
            <w:fldChar w:fldCharType="begin"/>
          </w:r>
          <w:r w:rsidR="00DC1A32">
            <w:rPr>
              <w:b w:val="0"/>
            </w:rPr>
            <w:instrText xml:space="preserve"> PAGE   \* MERGEFORMAT </w:instrText>
          </w:r>
          <w:r w:rsidR="00DC1A32">
            <w:fldChar w:fldCharType="separate"/>
          </w:r>
          <w:r w:rsidR="00BC5A89">
            <w:rPr>
              <w:b w:val="0"/>
              <w:noProof/>
            </w:rPr>
            <w:t>2</w:t>
          </w:r>
          <w:r w:rsidR="00DC1A32">
            <w:fldChar w:fldCharType="end"/>
          </w:r>
          <w:r w:rsidR="00DC1A32" w:rsidRPr="00CC1167">
            <w:rPr>
              <w:b w:val="0"/>
              <w:noProof/>
              <w:lang w:val="en-AU" w:eastAsia="en-AU"/>
            </w:rPr>
            <w:t xml:space="preserve"> </w:t>
          </w:r>
        </w:p>
      </w:tc>
      <w:tc>
        <w:tcPr>
          <w:tcW w:w="4821" w:type="pct"/>
          <w:hideMark/>
        </w:tcPr>
        <w:p w14:paraId="005ECAD6" w14:textId="38EB57CB" w:rsidR="00DC1A32" w:rsidRDefault="00DC1A32" w:rsidP="002320CF">
          <w:pPr>
            <w:pStyle w:val="Foo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  <w:tr w:rsidR="00DC1A32" w14:paraId="3949FB49" w14:textId="77777777" w:rsidTr="009B5D26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79" w:type="pct"/>
        </w:tcPr>
        <w:p w14:paraId="5B08B5D1" w14:textId="77777777" w:rsidR="00DC1A32" w:rsidRDefault="00DC1A32" w:rsidP="009B5D26"/>
      </w:tc>
      <w:tc>
        <w:tcPr>
          <w:tcW w:w="4821" w:type="pct"/>
          <w:hideMark/>
        </w:tcPr>
        <w:p w14:paraId="19A5B62C" w14:textId="094815DB" w:rsidR="00DC1A32" w:rsidRPr="000567D7" w:rsidRDefault="00DC1A32" w:rsidP="009B5D26">
          <w:pPr>
            <w:pStyle w:val="Foo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 w:rsidRPr="000567D7">
            <w:t xml:space="preserve">Copyright © </w:t>
          </w:r>
          <w:r w:rsidRPr="000567D7">
            <w:fldChar w:fldCharType="begin"/>
          </w:r>
          <w:r w:rsidRPr="000567D7">
            <w:instrText xml:space="preserve"> DATE  \@ "yyyy"  \* MERGEFORMAT </w:instrText>
          </w:r>
          <w:r w:rsidRPr="000567D7">
            <w:fldChar w:fldCharType="separate"/>
          </w:r>
          <w:r w:rsidR="008B6D1E">
            <w:rPr>
              <w:noProof/>
            </w:rPr>
            <w:t>2025</w:t>
          </w:r>
          <w:r w:rsidRPr="000567D7">
            <w:fldChar w:fldCharType="end"/>
          </w:r>
          <w:r w:rsidRPr="000567D7">
            <w:t xml:space="preserve">, Oracle and/or its affiliates  |  </w:t>
          </w:r>
          <w:sdt>
            <w:sdtPr>
              <w:alias w:val="Confidential Dropdown"/>
              <w:tag w:val="Confidential Dropdown"/>
              <w:id w:val="1652177300"/>
              <w:placeholder>
                <w:docPart w:val="8B44AB7221424E708363CC549F107E13"/>
              </w:placeholder>
              <w:comboBox>
                <w:listItem w:value="Choose an item."/>
                <w:listItem w:displayText="Public" w:value="Public"/>
                <w:listItem w:displayText="Confidential – Oracle Internal" w:value="Confidential – Oracle Internal"/>
                <w:listItem w:displayText="Confidential – Oracle Restricted" w:value="Confidential – Oracle Restricted"/>
                <w:listItem w:displayText="Confidential – Oracle Highly Restricted" w:value="Confidential – Oracle Highly Restricted"/>
              </w:comboBox>
            </w:sdtPr>
            <w:sdtContent>
              <w:r>
                <w:t>Confidential – Oracle Internal</w:t>
              </w:r>
            </w:sdtContent>
          </w:sdt>
        </w:p>
      </w:tc>
    </w:tr>
  </w:tbl>
  <w:p w14:paraId="79FD4FA4" w14:textId="320E60F4" w:rsidR="00DC1A32" w:rsidRDefault="00DC1A32" w:rsidP="002320CF">
    <w:pPr>
      <w:ind w:left="9360"/>
    </w:pPr>
    <w:r>
      <w:rPr>
        <w:noProof/>
      </w:rPr>
      <w:drawing>
        <wp:inline distT="0" distB="0" distL="0" distR="0" wp14:anchorId="6CAA50C5" wp14:editId="424BE1A0">
          <wp:extent cx="812800" cy="342265"/>
          <wp:effectExtent l="0" t="0" r="0" b="635"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Oracle_Customer Success Services_stacked_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6" cy="3618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18B9E" w14:textId="306CF94D" w:rsidR="008B6D1E" w:rsidRDefault="008B6D1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89984" behindDoc="0" locked="0" layoutInCell="1" allowOverlap="1" wp14:anchorId="5FA4D1EB" wp14:editId="6619ABB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8" name="Text Box 18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CB2502" w14:textId="29579A90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A4D1E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7" type="#_x0000_t202" alt="Confidential - Oracle Restricted" style="position:absolute;margin-left:0;margin-top:0;width:34.95pt;height:34.95pt;z-index:25168998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N1j9Kw8CAAAi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41CB2502" w14:textId="29579A90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CA2DA" w14:textId="77777777" w:rsidR="008F5D1A" w:rsidRDefault="008F5D1A" w:rsidP="006357CE">
      <w:r>
        <w:separator/>
      </w:r>
    </w:p>
  </w:footnote>
  <w:footnote w:type="continuationSeparator" w:id="0">
    <w:p w14:paraId="09F02138" w14:textId="77777777" w:rsidR="008F5D1A" w:rsidRDefault="008F5D1A" w:rsidP="006357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0B70B" w14:textId="00DF88CF" w:rsidR="008B6D1E" w:rsidRDefault="008B6D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1792" behindDoc="0" locked="0" layoutInCell="1" allowOverlap="1" wp14:anchorId="1A9027B9" wp14:editId="6C21D8A1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2" name="Text Box 2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DAB630" w14:textId="7F8C29CC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9027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Oracle Restricted" style="position:absolute;margin-left:0;margin-top:0;width:34.95pt;height:34.95pt;z-index:25168179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36DAB630" w14:textId="7F8C29CC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EEF6" w14:textId="00558AC4" w:rsidR="00DC1A32" w:rsidRDefault="008B6D1E" w:rsidP="0099122B">
    <w:pPr>
      <w:pStyle w:val="Header"/>
      <w:tabs>
        <w:tab w:val="clear" w:pos="4680"/>
        <w:tab w:val="clear" w:pos="9360"/>
        <w:tab w:val="left" w:pos="3230"/>
      </w:tabs>
    </w:pPr>
    <w:r>
      <w:rPr>
        <w:noProof/>
      </w:rPr>
      <mc:AlternateContent>
        <mc:Choice Requires="wps">
          <w:drawing>
            <wp:anchor distT="0" distB="0" distL="0" distR="0" simplePos="0" relativeHeight="251682816" behindDoc="0" locked="0" layoutInCell="1" allowOverlap="1" wp14:anchorId="6CB9325B" wp14:editId="09BC87FF">
              <wp:simplePos x="686435" y="32067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10" name="Text Box 10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4A43C0" w14:textId="7A161335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B9325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alt="Confidential - Oracle Restricted" style="position:absolute;margin-left:0;margin-top:0;width:34.95pt;height:34.95pt;z-index:251682816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564A43C0" w14:textId="7A161335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C1A32">
      <w:rPr>
        <w:noProof/>
      </w:rPr>
      <mc:AlternateContent>
        <mc:Choice Requires="wpg">
          <w:drawing>
            <wp:anchor distT="0" distB="0" distL="114300" distR="114300" simplePos="0" relativeHeight="251679744" behindDoc="1" locked="1" layoutInCell="1" allowOverlap="1" wp14:anchorId="5B85F7D8" wp14:editId="3D81F555">
              <wp:simplePos x="0" y="0"/>
              <wp:positionH relativeFrom="margin">
                <wp:posOffset>-690880</wp:posOffset>
              </wp:positionH>
              <wp:positionV relativeFrom="page">
                <wp:posOffset>5080</wp:posOffset>
              </wp:positionV>
              <wp:extent cx="7772400" cy="10688955"/>
              <wp:effectExtent l="0" t="0" r="0" b="0"/>
              <wp:wrapNone/>
              <wp:docPr id="9" name="Cover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88955"/>
                        <a:chOff x="0" y="0"/>
                        <a:chExt cx="7769275" cy="10689336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7769275" cy="10688955"/>
                        </a:xfrm>
                        <a:prstGeom prst="rect">
                          <a:avLst/>
                        </a:prstGeom>
                        <a:solidFill>
                          <a:srgbClr val="F1EF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4"/>
                        <pic:cNvPicPr preferRelativeResize="0"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016" cy="1068933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68D0403D">
            <v:group id="Cover Graphics" style="position:absolute;margin-left:-54.4pt;margin-top:.4pt;width:612pt;height:841.65pt;z-index:-251636736;mso-position-horizontal-relative:margin;mso-position-vertical-relative:page;mso-width-relative:margin;mso-height-relative:margin" coordsize="77692,106893" o:spid="_x0000_s1026" w14:anchorId="2A5BC9D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">
              <v:rect id="Rectangle 3" style="position:absolute;width:77692;height:106889;visibility:visible;mso-wrap-style:square;v-text-anchor:middle" o:spid="_x0000_s1027" fillcolor="#f1efed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4" style="position:absolute;width:4570;height:106893;visibility:visible;mso-wrap-style:square" o:spid="_x0000_s1028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">
                <v:imagedata o:title="" r:id="rId2"/>
                <v:path arrowok="t"/>
                <o:lock v:ext="edit" aspectratio="f"/>
              </v:shape>
              <w10:wrap anchorx="margin" anchory="page"/>
              <w10:anchorlock/>
            </v:group>
          </w:pict>
        </mc:Fallback>
      </mc:AlternateContent>
    </w:r>
    <w:r w:rsidR="00DC1A32">
      <w:tab/>
    </w:r>
  </w:p>
  <w:p w14:paraId="65F9C3DC" w14:textId="57059C50" w:rsidR="00DC1A32" w:rsidRPr="00D514C0" w:rsidRDefault="00DC1A32" w:rsidP="0099122B">
    <w:pPr>
      <w:pStyle w:val="Header"/>
      <w:tabs>
        <w:tab w:val="clear" w:pos="4680"/>
        <w:tab w:val="clear" w:pos="9360"/>
        <w:tab w:val="left" w:pos="272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B353" w14:textId="10985046" w:rsidR="008B6D1E" w:rsidRDefault="008B6D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0768" behindDoc="0" locked="0" layoutInCell="1" allowOverlap="1" wp14:anchorId="3E4C50CA" wp14:editId="310D860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1" name="Text Box 1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CA2B1E" w14:textId="78E4FE54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4C50C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onfidential - Oracle Restricted" style="position:absolute;margin-left:0;margin-top:0;width:34.95pt;height:34.95pt;z-index:25168076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AaS2XO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3ACA2B1E" w14:textId="78E4FE54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6AE47" w14:textId="7F8AC75A" w:rsidR="008B6D1E" w:rsidRDefault="008B6D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4864" behindDoc="0" locked="0" layoutInCell="1" allowOverlap="1" wp14:anchorId="0A0ECAC0" wp14:editId="147D9CF6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12" name="Text Box 12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CF24B1" w14:textId="47BF53B2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0ECAC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2" type="#_x0000_t202" alt="Confidential - Oracle Restricted" style="position:absolute;margin-left:0;margin-top:0;width:34.95pt;height:34.95pt;z-index:2516848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7UhcE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0ACF24B1" w14:textId="47BF53B2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9AAB" w14:textId="0D1B0181" w:rsidR="00DC1A32" w:rsidRDefault="008B6D1E" w:rsidP="006357C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5888" behindDoc="0" locked="0" layoutInCell="1" allowOverlap="1" wp14:anchorId="601558E6" wp14:editId="05F7B981">
              <wp:simplePos x="647700" y="323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13" name="Text Box 13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FD2CA3" w14:textId="5FA66478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558E6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3" type="#_x0000_t202" alt="Confidential - Oracle Restricted" style="position:absolute;margin-left:0;margin-top:0;width:34.95pt;height:34.95pt;z-index:2516858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BL3ZaM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64FD2CA3" w14:textId="5FA66478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C1A32">
      <w:rPr>
        <w:noProof/>
      </w:rPr>
      <w:drawing>
        <wp:anchor distT="0" distB="0" distL="114300" distR="114300" simplePos="0" relativeHeight="251671552" behindDoc="1" locked="1" layoutInCell="1" allowOverlap="1" wp14:anchorId="716C162C" wp14:editId="5B3AE263">
          <wp:simplePos x="0" y="0"/>
          <wp:positionH relativeFrom="page">
            <wp:posOffset>0</wp:posOffset>
          </wp:positionH>
          <wp:positionV relativeFrom="page">
            <wp:posOffset>20320</wp:posOffset>
          </wp:positionV>
          <wp:extent cx="7561580" cy="228600"/>
          <wp:effectExtent l="0" t="0" r="1270" b="0"/>
          <wp:wrapNone/>
          <wp:docPr id="19" name="Picture 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op-Abstract-Landscape-Image-01.jp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006"/>
                  <a:stretch/>
                </pic:blipFill>
                <pic:spPr bwMode="auto">
                  <a:xfrm>
                    <a:off x="0" y="0"/>
                    <a:ext cx="7561580" cy="228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DEB4AB" w14:textId="77777777" w:rsidR="00DC1A32" w:rsidRDefault="00DC1A32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B0808" w14:textId="2549E452" w:rsidR="008B6D1E" w:rsidRDefault="008B6D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83840" behindDoc="0" locked="0" layoutInCell="1" allowOverlap="1" wp14:anchorId="1EC8EABE" wp14:editId="0B833206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35" b="16510"/>
              <wp:wrapNone/>
              <wp:docPr id="11" name="Text Box 11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FCF6DE" w14:textId="06978CAD" w:rsidR="008B6D1E" w:rsidRPr="008B6D1E" w:rsidRDefault="008B6D1E" w:rsidP="008B6D1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</w:pPr>
                          <w:r w:rsidRPr="008B6D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C8EAB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6" type="#_x0000_t202" alt="Confidential - Oracle Restricted" style="position:absolute;margin-left:0;margin-top:0;width:34.95pt;height:34.95pt;z-index:2516838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" filled="f" stroked="f">
              <v:fill o:detectmouseclick="t"/>
              <v:textbox style="mso-fit-shape-to-text:t" inset="20pt,15pt,0,0">
                <w:txbxContent>
                  <w:p w14:paraId="5FFCF6DE" w14:textId="06978CAD" w:rsidR="008B6D1E" w:rsidRPr="008B6D1E" w:rsidRDefault="008B6D1E" w:rsidP="008B6D1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</w:pPr>
                    <w:r w:rsidRPr="008B6D1E">
                      <w:rPr>
                        <w:rFonts w:ascii="Calibri" w:eastAsia="Calibri" w:hAnsi="Calibri" w:cs="Calibri"/>
                        <w:noProof/>
                        <w:color w:val="00000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0.2pt;height:38.35pt" o:bullet="t">
        <v:imagedata r:id="rId1" o:title="bullet2"/>
      </v:shape>
    </w:pict>
  </w:numPicBullet>
  <w:abstractNum w:abstractNumId="0" w15:restartNumberingAfterBreak="0">
    <w:nsid w:val="FFFFFF7C"/>
    <w:multiLevelType w:val="singleLevel"/>
    <w:tmpl w:val="78328CE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CF459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D866F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7FA6EB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3068FB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08030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7E10C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E2F73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320E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78C636"/>
    <w:lvl w:ilvl="0">
      <w:start w:val="1"/>
      <w:numFmt w:val="bullet"/>
      <w:pStyle w:val="TableBodyBulletList"/>
      <w:lvlText w:val=""/>
      <w:lvlJc w:val="left"/>
      <w:pPr>
        <w:ind w:left="360" w:hanging="360"/>
      </w:pPr>
      <w:rPr>
        <w:rFonts w:ascii="Wingdings 2" w:hAnsi="Wingdings 2" w:hint="default"/>
        <w:color w:val="696A6C"/>
      </w:rPr>
    </w:lvl>
  </w:abstractNum>
  <w:abstractNum w:abstractNumId="10" w15:restartNumberingAfterBreak="0">
    <w:nsid w:val="00D5279B"/>
    <w:multiLevelType w:val="hybridMultilevel"/>
    <w:tmpl w:val="00168B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235449"/>
    <w:multiLevelType w:val="hybridMultilevel"/>
    <w:tmpl w:val="09B4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1D4518E"/>
    <w:multiLevelType w:val="hybridMultilevel"/>
    <w:tmpl w:val="AAFE68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9116EA"/>
    <w:multiLevelType w:val="multilevel"/>
    <w:tmpl w:val="B90C7A6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pacing w:val="-11"/>
        <w:w w:val="100"/>
        <w:sz w:val="18"/>
        <w:szCs w:val="18"/>
      </w:rPr>
    </w:lvl>
    <w:lvl w:ilvl="1">
      <w:start w:val="1"/>
      <w:numFmt w:val="bullet"/>
      <w:pStyle w:val="NormalBodyBullet2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pStyle w:val="NormalBodyBullet3"/>
      <w:lvlText w:val=""/>
      <w:lvlJc w:val="left"/>
      <w:pPr>
        <w:tabs>
          <w:tab w:val="num" w:pos="180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pStyle w:val="NormalBodyBullet4"/>
      <w:lvlText w:val="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NormalBodyBullet5"/>
      <w:lvlText w:val=""/>
      <w:lvlJc w:val="left"/>
      <w:pPr>
        <w:tabs>
          <w:tab w:val="num" w:pos="324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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4" w15:restartNumberingAfterBreak="0">
    <w:nsid w:val="101077FD"/>
    <w:multiLevelType w:val="multilevel"/>
    <w:tmpl w:val="0409001D"/>
    <w:name w:val="Headings 1-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5DC5A68"/>
    <w:multiLevelType w:val="hybridMultilevel"/>
    <w:tmpl w:val="CEE81972"/>
    <w:lvl w:ilvl="0" w:tplc="8CB0AA7E">
      <w:start w:val="1"/>
      <w:numFmt w:val="decimal"/>
      <w:pStyle w:val="Heading3FirstHeading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0D3423"/>
    <w:multiLevelType w:val="hybridMultilevel"/>
    <w:tmpl w:val="239C7A98"/>
    <w:lvl w:ilvl="0" w:tplc="9D8A48C4">
      <w:start w:val="1"/>
      <w:numFmt w:val="decimal"/>
      <w:pStyle w:val="TableBodyNumberedList"/>
      <w:lvlText w:val="%1."/>
      <w:lvlJc w:val="left"/>
      <w:pPr>
        <w:ind w:left="576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1C7C7E13"/>
    <w:multiLevelType w:val="hybridMultilevel"/>
    <w:tmpl w:val="09B4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27762"/>
    <w:multiLevelType w:val="hybridMultilevel"/>
    <w:tmpl w:val="1540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322CED"/>
    <w:multiLevelType w:val="hybridMultilevel"/>
    <w:tmpl w:val="F2A655AC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23775258"/>
    <w:multiLevelType w:val="multilevel"/>
    <w:tmpl w:val="B792E0F2"/>
    <w:name w:val="List Number"/>
    <w:styleLink w:val="NumberedList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)"/>
      <w:lvlJc w:val="left"/>
      <w:pPr>
        <w:tabs>
          <w:tab w:val="num" w:pos="3240"/>
        </w:tabs>
        <w:ind w:left="3600" w:hanging="360"/>
      </w:pPr>
      <w:rPr>
        <w:rFonts w:hint="default"/>
      </w:rPr>
    </w:lvl>
    <w:lvl w:ilvl="5">
      <w:start w:val="1"/>
      <w:numFmt w:val="lowerRoman"/>
      <w:lvlText w:val="%6.)"/>
      <w:lvlJc w:val="left"/>
      <w:pPr>
        <w:ind w:left="4320" w:hanging="36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1" w15:restartNumberingAfterBreak="0">
    <w:nsid w:val="23D606B9"/>
    <w:multiLevelType w:val="multilevel"/>
    <w:tmpl w:val="3CD049D8"/>
    <w:name w:val="List Continue"/>
    <w:styleLink w:val="ListContinue5Indents"/>
    <w:lvl w:ilvl="0">
      <w:start w:val="1"/>
      <w:numFmt w:val="none"/>
      <w:pStyle w:val="ListContinu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pStyle w:val="ListContinue2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pStyle w:val="ListContinue3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ListContinue4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pStyle w:val="ListContinue5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2EC15185"/>
    <w:multiLevelType w:val="hybridMultilevel"/>
    <w:tmpl w:val="9CA03B86"/>
    <w:lvl w:ilvl="0" w:tplc="127EF286">
      <w:start w:val="1"/>
      <w:numFmt w:val="bullet"/>
      <w:pStyle w:val="BulletforHeading1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57C6E"/>
    <w:multiLevelType w:val="hybridMultilevel"/>
    <w:tmpl w:val="AAACF69E"/>
    <w:name w:val="Table Caption222"/>
    <w:lvl w:ilvl="0" w:tplc="C082C148">
      <w:start w:val="1"/>
      <w:numFmt w:val="decimal"/>
      <w:lvlText w:val="Table Caption %1."/>
      <w:lvlJc w:val="left"/>
      <w:pPr>
        <w:ind w:left="720" w:hanging="360"/>
      </w:pPr>
      <w:rPr>
        <w:rFonts w:asciiTheme="minorHAnsi" w:hAnsiTheme="minorHAnsi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358A9"/>
    <w:multiLevelType w:val="hybridMultilevel"/>
    <w:tmpl w:val="0D909672"/>
    <w:lvl w:ilvl="0" w:tplc="7C6EF6C2">
      <w:start w:val="1"/>
      <w:numFmt w:val="bullet"/>
      <w:pStyle w:val="RightColumnBullet"/>
      <w:lvlText w:val=""/>
      <w:lvlJc w:val="left"/>
      <w:pPr>
        <w:ind w:left="504" w:hanging="360"/>
      </w:pPr>
      <w:rPr>
        <w:rFonts w:ascii="Wingdings 2" w:hAnsi="Wingdings 2" w:hint="default"/>
        <w:color w:val="696A6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3F579A"/>
    <w:multiLevelType w:val="hybridMultilevel"/>
    <w:tmpl w:val="B8483E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6F0295"/>
    <w:multiLevelType w:val="hybridMultilevel"/>
    <w:tmpl w:val="EFB24272"/>
    <w:lvl w:ilvl="0" w:tplc="EC561DF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0A02289"/>
    <w:multiLevelType w:val="multilevel"/>
    <w:tmpl w:val="0409001D"/>
    <w:name w:val="Table Caption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3557B10"/>
    <w:multiLevelType w:val="hybridMultilevel"/>
    <w:tmpl w:val="FCD8A004"/>
    <w:lvl w:ilvl="0" w:tplc="870A21D2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FF7700"/>
      </w:rPr>
    </w:lvl>
    <w:lvl w:ilvl="1" w:tplc="B2E8DFD8">
      <w:start w:val="1"/>
      <w:numFmt w:val="bullet"/>
      <w:pStyle w:val="Bullet2"/>
      <w:lvlText w:val="o"/>
      <w:lvlJc w:val="left"/>
      <w:pPr>
        <w:ind w:left="1440" w:hanging="360"/>
      </w:pPr>
      <w:rPr>
        <w:rFonts w:ascii="Courier New" w:hAnsi="Courier New" w:hint="default"/>
        <w:color w:val="FF7700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ED79C8"/>
    <w:multiLevelType w:val="hybridMultilevel"/>
    <w:tmpl w:val="55C6FF22"/>
    <w:lvl w:ilvl="0" w:tplc="EC561D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F0386"/>
    <w:multiLevelType w:val="multilevel"/>
    <w:tmpl w:val="5DACE9F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824021" w:themeColor="accent5" w:themeShade="BF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312D2A" w:themeColor="tex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D1C28DE"/>
    <w:multiLevelType w:val="hybridMultilevel"/>
    <w:tmpl w:val="0F441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6501BB"/>
    <w:multiLevelType w:val="hybridMultilevel"/>
    <w:tmpl w:val="44EED0DA"/>
    <w:lvl w:ilvl="0" w:tplc="60A89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BF1BFF"/>
    <w:multiLevelType w:val="multilevel"/>
    <w:tmpl w:val="A4D05946"/>
    <w:name w:val="List Number"/>
    <w:lvl w:ilvl="0">
      <w:start w:val="1"/>
      <w:numFmt w:val="decimal"/>
      <w:pStyle w:val="NumberedList1"/>
      <w:lvlText w:val="%1."/>
      <w:lvlJc w:val="left"/>
      <w:pPr>
        <w:tabs>
          <w:tab w:val="num" w:pos="720"/>
        </w:tabs>
        <w:ind w:left="1080" w:hanging="360"/>
      </w:pPr>
      <w:rPr>
        <w:rFonts w:hint="default"/>
      </w:rPr>
    </w:lvl>
    <w:lvl w:ilvl="1">
      <w:start w:val="1"/>
      <w:numFmt w:val="lowerLetter"/>
      <w:pStyle w:val="NumberedList2"/>
      <w:lvlText w:val="%2."/>
      <w:lvlJc w:val="left"/>
      <w:pPr>
        <w:tabs>
          <w:tab w:val="num" w:pos="1440"/>
        </w:tabs>
        <w:ind w:left="1800" w:hanging="360"/>
      </w:pPr>
      <w:rPr>
        <w:rFonts w:hint="default"/>
      </w:rPr>
    </w:lvl>
    <w:lvl w:ilvl="2">
      <w:start w:val="1"/>
      <w:numFmt w:val="lowerRoman"/>
      <w:pStyle w:val="NumberedList3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pStyle w:val="NumberedList4"/>
      <w:lvlText w:val="%4.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pStyle w:val="NumberedList5"/>
      <w:lvlText w:val="%5.)"/>
      <w:lvlJc w:val="left"/>
      <w:pPr>
        <w:tabs>
          <w:tab w:val="num" w:pos="3600"/>
        </w:tabs>
        <w:ind w:left="3960" w:hanging="360"/>
      </w:pPr>
      <w:rPr>
        <w:rFonts w:hint="default"/>
      </w:rPr>
    </w:lvl>
    <w:lvl w:ilvl="5">
      <w:start w:val="1"/>
      <w:numFmt w:val="lowerRoman"/>
      <w:pStyle w:val="NumberedList6"/>
      <w:lvlText w:val="%6.)"/>
      <w:lvlJc w:val="left"/>
      <w:pPr>
        <w:ind w:left="4680" w:hanging="36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8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40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120" w:firstLine="0"/>
      </w:pPr>
      <w:rPr>
        <w:rFonts w:hint="default"/>
      </w:rPr>
    </w:lvl>
  </w:abstractNum>
  <w:abstractNum w:abstractNumId="34" w15:restartNumberingAfterBreak="0">
    <w:nsid w:val="74A47621"/>
    <w:multiLevelType w:val="multilevel"/>
    <w:tmpl w:val="63C632C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color w:val="824021" w:themeColor="accent5" w:themeShade="BF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852FB0"/>
    <w:multiLevelType w:val="hybridMultilevel"/>
    <w:tmpl w:val="788E7EE2"/>
    <w:name w:val="Table Caption2"/>
    <w:lvl w:ilvl="0" w:tplc="AEF20122">
      <w:start w:val="1"/>
      <w:numFmt w:val="decimal"/>
      <w:lvlText w:val="Table Caption %1."/>
      <w:lvlJc w:val="left"/>
      <w:pPr>
        <w:ind w:left="720" w:hanging="360"/>
      </w:pPr>
      <w:rPr>
        <w:rFonts w:asciiTheme="minorHAnsi" w:hAnsiTheme="minorHAnsi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1213C"/>
    <w:multiLevelType w:val="multilevel"/>
    <w:tmpl w:val="8EC24B1C"/>
    <w:name w:val="Table Caption"/>
    <w:lvl w:ilvl="0">
      <w:start w:val="1"/>
      <w:numFmt w:val="decimal"/>
      <w:lvlText w:val="Table Caption %1."/>
      <w:lvlJc w:val="left"/>
      <w:pPr>
        <w:ind w:left="360" w:hanging="360"/>
      </w:pPr>
      <w:rPr>
        <w:rFonts w:asciiTheme="minorHAnsi" w:hAnsiTheme="minorHAnsi" w:hint="default"/>
        <w:b/>
        <w:i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EFB4846"/>
    <w:multiLevelType w:val="multilevel"/>
    <w:tmpl w:val="B5A64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FA2311F"/>
    <w:multiLevelType w:val="hybridMultilevel"/>
    <w:tmpl w:val="E43EE4EE"/>
    <w:lvl w:ilvl="0" w:tplc="EC561DF2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134786377">
    <w:abstractNumId w:val="7"/>
  </w:num>
  <w:num w:numId="2" w16cid:durableId="262612028">
    <w:abstractNumId w:val="6"/>
  </w:num>
  <w:num w:numId="3" w16cid:durableId="279725848">
    <w:abstractNumId w:val="5"/>
  </w:num>
  <w:num w:numId="4" w16cid:durableId="1616475024">
    <w:abstractNumId w:val="4"/>
  </w:num>
  <w:num w:numId="5" w16cid:durableId="394662454">
    <w:abstractNumId w:val="8"/>
  </w:num>
  <w:num w:numId="6" w16cid:durableId="225800141">
    <w:abstractNumId w:val="3"/>
  </w:num>
  <w:num w:numId="7" w16cid:durableId="388767600">
    <w:abstractNumId w:val="2"/>
  </w:num>
  <w:num w:numId="8" w16cid:durableId="1966111378">
    <w:abstractNumId w:val="1"/>
  </w:num>
  <w:num w:numId="9" w16cid:durableId="461969324">
    <w:abstractNumId w:val="0"/>
  </w:num>
  <w:num w:numId="10" w16cid:durableId="1248880089">
    <w:abstractNumId w:val="33"/>
  </w:num>
  <w:num w:numId="11" w16cid:durableId="1817644554">
    <w:abstractNumId w:val="20"/>
  </w:num>
  <w:num w:numId="12" w16cid:durableId="1118766790">
    <w:abstractNumId w:val="21"/>
  </w:num>
  <w:num w:numId="13" w16cid:durableId="2048329145">
    <w:abstractNumId w:val="9"/>
  </w:num>
  <w:num w:numId="14" w16cid:durableId="173812309">
    <w:abstractNumId w:val="16"/>
  </w:num>
  <w:num w:numId="15" w16cid:durableId="1464271704">
    <w:abstractNumId w:val="13"/>
  </w:num>
  <w:num w:numId="16" w16cid:durableId="1070466697">
    <w:abstractNumId w:val="24"/>
  </w:num>
  <w:num w:numId="17" w16cid:durableId="186482439">
    <w:abstractNumId w:val="15"/>
  </w:num>
  <w:num w:numId="18" w16cid:durableId="273902269">
    <w:abstractNumId w:val="28"/>
  </w:num>
  <w:num w:numId="19" w16cid:durableId="1485583996">
    <w:abstractNumId w:val="30"/>
  </w:num>
  <w:num w:numId="20" w16cid:durableId="346177104">
    <w:abstractNumId w:val="22"/>
  </w:num>
  <w:num w:numId="21" w16cid:durableId="350957920">
    <w:abstractNumId w:val="34"/>
  </w:num>
  <w:num w:numId="22" w16cid:durableId="1362169043">
    <w:abstractNumId w:val="25"/>
  </w:num>
  <w:num w:numId="23" w16cid:durableId="1872257300">
    <w:abstractNumId w:val="12"/>
  </w:num>
  <w:num w:numId="24" w16cid:durableId="2089577661">
    <w:abstractNumId w:val="11"/>
  </w:num>
  <w:num w:numId="25" w16cid:durableId="2002731619">
    <w:abstractNumId w:val="29"/>
  </w:num>
  <w:num w:numId="26" w16cid:durableId="101532504">
    <w:abstractNumId w:val="31"/>
  </w:num>
  <w:num w:numId="27" w16cid:durableId="1883403370">
    <w:abstractNumId w:val="10"/>
  </w:num>
  <w:num w:numId="28" w16cid:durableId="1079061742">
    <w:abstractNumId w:val="26"/>
  </w:num>
  <w:num w:numId="29" w16cid:durableId="626860596">
    <w:abstractNumId w:val="38"/>
  </w:num>
  <w:num w:numId="30" w16cid:durableId="1222133990">
    <w:abstractNumId w:val="30"/>
  </w:num>
  <w:num w:numId="31" w16cid:durableId="1232154360">
    <w:abstractNumId w:val="19"/>
  </w:num>
  <w:num w:numId="32" w16cid:durableId="89132885">
    <w:abstractNumId w:val="30"/>
  </w:num>
  <w:num w:numId="33" w16cid:durableId="1763335014">
    <w:abstractNumId w:val="30"/>
  </w:num>
  <w:num w:numId="34" w16cid:durableId="1367870564">
    <w:abstractNumId w:val="17"/>
  </w:num>
  <w:num w:numId="35" w16cid:durableId="550922347">
    <w:abstractNumId w:val="32"/>
  </w:num>
  <w:num w:numId="36" w16cid:durableId="110590298">
    <w:abstractNumId w:val="30"/>
  </w:num>
  <w:num w:numId="37" w16cid:durableId="290980460">
    <w:abstractNumId w:val="18"/>
  </w:num>
  <w:num w:numId="38" w16cid:durableId="483545804">
    <w:abstractNumId w:val="37"/>
  </w:num>
  <w:num w:numId="39" w16cid:durableId="177618425">
    <w:abstractNumId w:val="30"/>
  </w:num>
  <w:num w:numId="40" w16cid:durableId="1131249550">
    <w:abstractNumId w:val="30"/>
  </w:num>
  <w:num w:numId="41" w16cid:durableId="986931070">
    <w:abstractNumId w:val="30"/>
  </w:num>
  <w:num w:numId="42" w16cid:durableId="1743868443">
    <w:abstractNumId w:val="30"/>
  </w:num>
  <w:num w:numId="43" w16cid:durableId="849485933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LockTheme/>
  <w:styleLockQFSet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AAC"/>
    <w:rsid w:val="00005120"/>
    <w:rsid w:val="00011035"/>
    <w:rsid w:val="00013004"/>
    <w:rsid w:val="000162FE"/>
    <w:rsid w:val="00017EA7"/>
    <w:rsid w:val="00023803"/>
    <w:rsid w:val="000257E5"/>
    <w:rsid w:val="00026018"/>
    <w:rsid w:val="00026CC6"/>
    <w:rsid w:val="00027103"/>
    <w:rsid w:val="000361B6"/>
    <w:rsid w:val="00040A17"/>
    <w:rsid w:val="00040B2C"/>
    <w:rsid w:val="00044B28"/>
    <w:rsid w:val="00046BDF"/>
    <w:rsid w:val="00046C3C"/>
    <w:rsid w:val="000477D9"/>
    <w:rsid w:val="000516EC"/>
    <w:rsid w:val="000525B1"/>
    <w:rsid w:val="000541E1"/>
    <w:rsid w:val="00056098"/>
    <w:rsid w:val="000567D7"/>
    <w:rsid w:val="00057880"/>
    <w:rsid w:val="000652CE"/>
    <w:rsid w:val="00066DB3"/>
    <w:rsid w:val="000736AD"/>
    <w:rsid w:val="00073919"/>
    <w:rsid w:val="00081C8C"/>
    <w:rsid w:val="0008291F"/>
    <w:rsid w:val="00083BF0"/>
    <w:rsid w:val="00085EAA"/>
    <w:rsid w:val="00086990"/>
    <w:rsid w:val="0009296B"/>
    <w:rsid w:val="0009711D"/>
    <w:rsid w:val="00097AD3"/>
    <w:rsid w:val="000A57B2"/>
    <w:rsid w:val="000B28AF"/>
    <w:rsid w:val="000B588A"/>
    <w:rsid w:val="000B68E7"/>
    <w:rsid w:val="000C4B66"/>
    <w:rsid w:val="000C5C4D"/>
    <w:rsid w:val="000C775E"/>
    <w:rsid w:val="000D3CA7"/>
    <w:rsid w:val="000E20F3"/>
    <w:rsid w:val="000E3835"/>
    <w:rsid w:val="000E4B5B"/>
    <w:rsid w:val="000E64B1"/>
    <w:rsid w:val="000F1686"/>
    <w:rsid w:val="000F2833"/>
    <w:rsid w:val="000F2DFA"/>
    <w:rsid w:val="000F4A0E"/>
    <w:rsid w:val="000F7DFE"/>
    <w:rsid w:val="001023A7"/>
    <w:rsid w:val="001029C4"/>
    <w:rsid w:val="001058C5"/>
    <w:rsid w:val="001078DB"/>
    <w:rsid w:val="00111E3E"/>
    <w:rsid w:val="00113593"/>
    <w:rsid w:val="00116812"/>
    <w:rsid w:val="00117646"/>
    <w:rsid w:val="00117CFA"/>
    <w:rsid w:val="00120B7D"/>
    <w:rsid w:val="0012574B"/>
    <w:rsid w:val="00130CEC"/>
    <w:rsid w:val="001336C9"/>
    <w:rsid w:val="00135624"/>
    <w:rsid w:val="00141233"/>
    <w:rsid w:val="00143AAC"/>
    <w:rsid w:val="001450C4"/>
    <w:rsid w:val="00146947"/>
    <w:rsid w:val="00147750"/>
    <w:rsid w:val="00152E48"/>
    <w:rsid w:val="00153282"/>
    <w:rsid w:val="00157036"/>
    <w:rsid w:val="001577A8"/>
    <w:rsid w:val="00160457"/>
    <w:rsid w:val="001608CF"/>
    <w:rsid w:val="00161B5E"/>
    <w:rsid w:val="00162184"/>
    <w:rsid w:val="00163B19"/>
    <w:rsid w:val="00164586"/>
    <w:rsid w:val="00166703"/>
    <w:rsid w:val="00167C0D"/>
    <w:rsid w:val="00172406"/>
    <w:rsid w:val="00175CE9"/>
    <w:rsid w:val="00176585"/>
    <w:rsid w:val="00182139"/>
    <w:rsid w:val="001827D6"/>
    <w:rsid w:val="00182F59"/>
    <w:rsid w:val="00185573"/>
    <w:rsid w:val="00187167"/>
    <w:rsid w:val="0019136F"/>
    <w:rsid w:val="001A064F"/>
    <w:rsid w:val="001A1029"/>
    <w:rsid w:val="001A2F0A"/>
    <w:rsid w:val="001A2F7A"/>
    <w:rsid w:val="001A32C8"/>
    <w:rsid w:val="001A48D2"/>
    <w:rsid w:val="001A52D4"/>
    <w:rsid w:val="001A6A7E"/>
    <w:rsid w:val="001A6C6F"/>
    <w:rsid w:val="001A76EE"/>
    <w:rsid w:val="001B0DE1"/>
    <w:rsid w:val="001C1230"/>
    <w:rsid w:val="001C3245"/>
    <w:rsid w:val="001C62D8"/>
    <w:rsid w:val="001C75CA"/>
    <w:rsid w:val="001D3937"/>
    <w:rsid w:val="001D3AE3"/>
    <w:rsid w:val="001E3DA9"/>
    <w:rsid w:val="001E4839"/>
    <w:rsid w:val="001E52ED"/>
    <w:rsid w:val="001E564A"/>
    <w:rsid w:val="001E7267"/>
    <w:rsid w:val="001F2288"/>
    <w:rsid w:val="001F22F6"/>
    <w:rsid w:val="001F429D"/>
    <w:rsid w:val="001F4C1E"/>
    <w:rsid w:val="00200ADB"/>
    <w:rsid w:val="0020584E"/>
    <w:rsid w:val="002058D6"/>
    <w:rsid w:val="0020670C"/>
    <w:rsid w:val="002073DC"/>
    <w:rsid w:val="00223DBF"/>
    <w:rsid w:val="00224E13"/>
    <w:rsid w:val="00226FCF"/>
    <w:rsid w:val="002273FE"/>
    <w:rsid w:val="002275B2"/>
    <w:rsid w:val="00231C39"/>
    <w:rsid w:val="002320CF"/>
    <w:rsid w:val="00242FC1"/>
    <w:rsid w:val="0024333C"/>
    <w:rsid w:val="00244057"/>
    <w:rsid w:val="00246AFC"/>
    <w:rsid w:val="002473DA"/>
    <w:rsid w:val="002479A9"/>
    <w:rsid w:val="002533DA"/>
    <w:rsid w:val="00254868"/>
    <w:rsid w:val="00254A1C"/>
    <w:rsid w:val="00260F31"/>
    <w:rsid w:val="002628D0"/>
    <w:rsid w:val="0026526C"/>
    <w:rsid w:val="002654E9"/>
    <w:rsid w:val="00265E79"/>
    <w:rsid w:val="00266770"/>
    <w:rsid w:val="00275BCF"/>
    <w:rsid w:val="0027606D"/>
    <w:rsid w:val="00277B6E"/>
    <w:rsid w:val="00277F19"/>
    <w:rsid w:val="0028131E"/>
    <w:rsid w:val="00284E66"/>
    <w:rsid w:val="00287C57"/>
    <w:rsid w:val="0029031E"/>
    <w:rsid w:val="00290A8A"/>
    <w:rsid w:val="00291491"/>
    <w:rsid w:val="0029366C"/>
    <w:rsid w:val="0029680D"/>
    <w:rsid w:val="00296D4E"/>
    <w:rsid w:val="002A0E01"/>
    <w:rsid w:val="002A5153"/>
    <w:rsid w:val="002A755F"/>
    <w:rsid w:val="002A7815"/>
    <w:rsid w:val="002B2BEA"/>
    <w:rsid w:val="002B317D"/>
    <w:rsid w:val="002B43B1"/>
    <w:rsid w:val="002B67EE"/>
    <w:rsid w:val="002C271E"/>
    <w:rsid w:val="002C3120"/>
    <w:rsid w:val="002C7C1C"/>
    <w:rsid w:val="002D096D"/>
    <w:rsid w:val="002D1E08"/>
    <w:rsid w:val="002D463A"/>
    <w:rsid w:val="002D79F1"/>
    <w:rsid w:val="002E05EA"/>
    <w:rsid w:val="002E1385"/>
    <w:rsid w:val="002E31FE"/>
    <w:rsid w:val="002E4A21"/>
    <w:rsid w:val="002E54B6"/>
    <w:rsid w:val="002F11AD"/>
    <w:rsid w:val="002F6FFF"/>
    <w:rsid w:val="002F7B8C"/>
    <w:rsid w:val="00302124"/>
    <w:rsid w:val="00311379"/>
    <w:rsid w:val="003161BA"/>
    <w:rsid w:val="00317343"/>
    <w:rsid w:val="0031762C"/>
    <w:rsid w:val="00323485"/>
    <w:rsid w:val="003256A8"/>
    <w:rsid w:val="00332B59"/>
    <w:rsid w:val="0033769F"/>
    <w:rsid w:val="00341BB8"/>
    <w:rsid w:val="003436B6"/>
    <w:rsid w:val="00345137"/>
    <w:rsid w:val="003512C2"/>
    <w:rsid w:val="00353093"/>
    <w:rsid w:val="00353525"/>
    <w:rsid w:val="003542B7"/>
    <w:rsid w:val="003550B0"/>
    <w:rsid w:val="003566B7"/>
    <w:rsid w:val="00361C57"/>
    <w:rsid w:val="0036685A"/>
    <w:rsid w:val="00366894"/>
    <w:rsid w:val="00373CAB"/>
    <w:rsid w:val="00374EEA"/>
    <w:rsid w:val="003763AB"/>
    <w:rsid w:val="003763D9"/>
    <w:rsid w:val="00376AB6"/>
    <w:rsid w:val="00382E30"/>
    <w:rsid w:val="003839B4"/>
    <w:rsid w:val="00385B74"/>
    <w:rsid w:val="00391C44"/>
    <w:rsid w:val="0039322F"/>
    <w:rsid w:val="00396421"/>
    <w:rsid w:val="00397898"/>
    <w:rsid w:val="003A7947"/>
    <w:rsid w:val="003B1A2E"/>
    <w:rsid w:val="003B1DC1"/>
    <w:rsid w:val="003B2B15"/>
    <w:rsid w:val="003B766B"/>
    <w:rsid w:val="003C0600"/>
    <w:rsid w:val="003C34A5"/>
    <w:rsid w:val="003C3C05"/>
    <w:rsid w:val="003C6184"/>
    <w:rsid w:val="003C7ED2"/>
    <w:rsid w:val="003D4ECA"/>
    <w:rsid w:val="003D6172"/>
    <w:rsid w:val="003D65EC"/>
    <w:rsid w:val="003E0AEF"/>
    <w:rsid w:val="003E0D9D"/>
    <w:rsid w:val="003E161E"/>
    <w:rsid w:val="003E1749"/>
    <w:rsid w:val="003E4A7D"/>
    <w:rsid w:val="003E4D4A"/>
    <w:rsid w:val="003E5A34"/>
    <w:rsid w:val="003E5ADD"/>
    <w:rsid w:val="003F6AF3"/>
    <w:rsid w:val="003F7116"/>
    <w:rsid w:val="0040013E"/>
    <w:rsid w:val="00404886"/>
    <w:rsid w:val="00405821"/>
    <w:rsid w:val="0041223F"/>
    <w:rsid w:val="00412998"/>
    <w:rsid w:val="00416FEE"/>
    <w:rsid w:val="00421D3D"/>
    <w:rsid w:val="00422733"/>
    <w:rsid w:val="004252B6"/>
    <w:rsid w:val="004269ED"/>
    <w:rsid w:val="00427F52"/>
    <w:rsid w:val="00432F3A"/>
    <w:rsid w:val="004343AC"/>
    <w:rsid w:val="004344ED"/>
    <w:rsid w:val="00437FED"/>
    <w:rsid w:val="004401A3"/>
    <w:rsid w:val="004462E0"/>
    <w:rsid w:val="00446399"/>
    <w:rsid w:val="00447E54"/>
    <w:rsid w:val="004501E2"/>
    <w:rsid w:val="004503D3"/>
    <w:rsid w:val="00450410"/>
    <w:rsid w:val="004609CF"/>
    <w:rsid w:val="00461A72"/>
    <w:rsid w:val="00467D37"/>
    <w:rsid w:val="00470A56"/>
    <w:rsid w:val="004711FE"/>
    <w:rsid w:val="004725C5"/>
    <w:rsid w:val="004732FB"/>
    <w:rsid w:val="004765B3"/>
    <w:rsid w:val="00485774"/>
    <w:rsid w:val="00485A2C"/>
    <w:rsid w:val="00486DE1"/>
    <w:rsid w:val="00487BA1"/>
    <w:rsid w:val="00492973"/>
    <w:rsid w:val="0049547A"/>
    <w:rsid w:val="0049563E"/>
    <w:rsid w:val="00496441"/>
    <w:rsid w:val="004A2658"/>
    <w:rsid w:val="004A2C56"/>
    <w:rsid w:val="004A3D4C"/>
    <w:rsid w:val="004A5DAF"/>
    <w:rsid w:val="004A5FF2"/>
    <w:rsid w:val="004B41CB"/>
    <w:rsid w:val="004B486F"/>
    <w:rsid w:val="004B5C4E"/>
    <w:rsid w:val="004C3E63"/>
    <w:rsid w:val="004C6F58"/>
    <w:rsid w:val="004D4DCB"/>
    <w:rsid w:val="004D77F2"/>
    <w:rsid w:val="004E1185"/>
    <w:rsid w:val="004E1D1F"/>
    <w:rsid w:val="004E37E4"/>
    <w:rsid w:val="004E528A"/>
    <w:rsid w:val="004E6103"/>
    <w:rsid w:val="004E674C"/>
    <w:rsid w:val="004E6B51"/>
    <w:rsid w:val="004F211A"/>
    <w:rsid w:val="004F355A"/>
    <w:rsid w:val="005010E6"/>
    <w:rsid w:val="00505398"/>
    <w:rsid w:val="00517022"/>
    <w:rsid w:val="005172F3"/>
    <w:rsid w:val="005178F2"/>
    <w:rsid w:val="00526B6A"/>
    <w:rsid w:val="00531533"/>
    <w:rsid w:val="00531F4C"/>
    <w:rsid w:val="005321DE"/>
    <w:rsid w:val="0053232C"/>
    <w:rsid w:val="00536F03"/>
    <w:rsid w:val="005408A0"/>
    <w:rsid w:val="00540C6D"/>
    <w:rsid w:val="00544511"/>
    <w:rsid w:val="0054621D"/>
    <w:rsid w:val="00551800"/>
    <w:rsid w:val="00551E6E"/>
    <w:rsid w:val="00552C64"/>
    <w:rsid w:val="00560064"/>
    <w:rsid w:val="005613D5"/>
    <w:rsid w:val="005631D6"/>
    <w:rsid w:val="005728DA"/>
    <w:rsid w:val="00573754"/>
    <w:rsid w:val="00573DAA"/>
    <w:rsid w:val="00575E7D"/>
    <w:rsid w:val="005761CC"/>
    <w:rsid w:val="00590691"/>
    <w:rsid w:val="0059208D"/>
    <w:rsid w:val="00597C4E"/>
    <w:rsid w:val="005A7397"/>
    <w:rsid w:val="005B115D"/>
    <w:rsid w:val="005B349B"/>
    <w:rsid w:val="005B50C4"/>
    <w:rsid w:val="005B77A1"/>
    <w:rsid w:val="005C333C"/>
    <w:rsid w:val="005C415C"/>
    <w:rsid w:val="005D318C"/>
    <w:rsid w:val="005D4074"/>
    <w:rsid w:val="005E5195"/>
    <w:rsid w:val="005F0708"/>
    <w:rsid w:val="005F114C"/>
    <w:rsid w:val="005F44BB"/>
    <w:rsid w:val="00600A93"/>
    <w:rsid w:val="00601010"/>
    <w:rsid w:val="0060177E"/>
    <w:rsid w:val="006038E9"/>
    <w:rsid w:val="00604B65"/>
    <w:rsid w:val="00605061"/>
    <w:rsid w:val="006054A9"/>
    <w:rsid w:val="006069C7"/>
    <w:rsid w:val="006121FB"/>
    <w:rsid w:val="00613F12"/>
    <w:rsid w:val="006210CF"/>
    <w:rsid w:val="006357CE"/>
    <w:rsid w:val="00644611"/>
    <w:rsid w:val="00645BB1"/>
    <w:rsid w:val="00652B24"/>
    <w:rsid w:val="00653E4B"/>
    <w:rsid w:val="00654456"/>
    <w:rsid w:val="0066362F"/>
    <w:rsid w:val="00666059"/>
    <w:rsid w:val="00667109"/>
    <w:rsid w:val="0067430F"/>
    <w:rsid w:val="0067498B"/>
    <w:rsid w:val="00676333"/>
    <w:rsid w:val="00676F0C"/>
    <w:rsid w:val="00677DB6"/>
    <w:rsid w:val="00683FD8"/>
    <w:rsid w:val="006850A0"/>
    <w:rsid w:val="00687937"/>
    <w:rsid w:val="00695C81"/>
    <w:rsid w:val="006B36F1"/>
    <w:rsid w:val="006B3971"/>
    <w:rsid w:val="006B5310"/>
    <w:rsid w:val="006B5C67"/>
    <w:rsid w:val="006C0273"/>
    <w:rsid w:val="006C0AD8"/>
    <w:rsid w:val="006C67BE"/>
    <w:rsid w:val="006C736E"/>
    <w:rsid w:val="006D4EDC"/>
    <w:rsid w:val="006E0A93"/>
    <w:rsid w:val="006E17A2"/>
    <w:rsid w:val="006E62DF"/>
    <w:rsid w:val="006F1E22"/>
    <w:rsid w:val="006F3A04"/>
    <w:rsid w:val="006F7786"/>
    <w:rsid w:val="00706CAD"/>
    <w:rsid w:val="007110AF"/>
    <w:rsid w:val="00712511"/>
    <w:rsid w:val="0071294B"/>
    <w:rsid w:val="00712A21"/>
    <w:rsid w:val="007210B0"/>
    <w:rsid w:val="007239E0"/>
    <w:rsid w:val="00734A6A"/>
    <w:rsid w:val="00735187"/>
    <w:rsid w:val="00737BDE"/>
    <w:rsid w:val="00742D3F"/>
    <w:rsid w:val="007444E7"/>
    <w:rsid w:val="007454DA"/>
    <w:rsid w:val="00753218"/>
    <w:rsid w:val="007544F9"/>
    <w:rsid w:val="00754686"/>
    <w:rsid w:val="00757629"/>
    <w:rsid w:val="00757E99"/>
    <w:rsid w:val="00760211"/>
    <w:rsid w:val="00761297"/>
    <w:rsid w:val="00761C69"/>
    <w:rsid w:val="00765A2C"/>
    <w:rsid w:val="00767B7A"/>
    <w:rsid w:val="00767BD1"/>
    <w:rsid w:val="00767CB2"/>
    <w:rsid w:val="00770052"/>
    <w:rsid w:val="00770CB2"/>
    <w:rsid w:val="00770D5A"/>
    <w:rsid w:val="00772DB3"/>
    <w:rsid w:val="00776258"/>
    <w:rsid w:val="00777F12"/>
    <w:rsid w:val="00782EE8"/>
    <w:rsid w:val="007830CD"/>
    <w:rsid w:val="007830F9"/>
    <w:rsid w:val="007A3C45"/>
    <w:rsid w:val="007A3E96"/>
    <w:rsid w:val="007A4612"/>
    <w:rsid w:val="007A4C29"/>
    <w:rsid w:val="007B340B"/>
    <w:rsid w:val="007B58B2"/>
    <w:rsid w:val="007B72EF"/>
    <w:rsid w:val="007B75B9"/>
    <w:rsid w:val="007C2CC1"/>
    <w:rsid w:val="007C4EF0"/>
    <w:rsid w:val="007D66BD"/>
    <w:rsid w:val="007E0540"/>
    <w:rsid w:val="007E0BBF"/>
    <w:rsid w:val="007E1EE4"/>
    <w:rsid w:val="007E4B1B"/>
    <w:rsid w:val="007F5229"/>
    <w:rsid w:val="0080231B"/>
    <w:rsid w:val="00805771"/>
    <w:rsid w:val="008067E6"/>
    <w:rsid w:val="008069AB"/>
    <w:rsid w:val="00807753"/>
    <w:rsid w:val="00811594"/>
    <w:rsid w:val="008132B0"/>
    <w:rsid w:val="008138B7"/>
    <w:rsid w:val="00814C97"/>
    <w:rsid w:val="00826905"/>
    <w:rsid w:val="00826F3D"/>
    <w:rsid w:val="00832D2B"/>
    <w:rsid w:val="00837359"/>
    <w:rsid w:val="00844E32"/>
    <w:rsid w:val="00847549"/>
    <w:rsid w:val="00847A71"/>
    <w:rsid w:val="0085369E"/>
    <w:rsid w:val="00853E8B"/>
    <w:rsid w:val="00864D31"/>
    <w:rsid w:val="00877E47"/>
    <w:rsid w:val="0088238C"/>
    <w:rsid w:val="00882520"/>
    <w:rsid w:val="00884831"/>
    <w:rsid w:val="0088572E"/>
    <w:rsid w:val="00886ADC"/>
    <w:rsid w:val="00887E3E"/>
    <w:rsid w:val="00890EA5"/>
    <w:rsid w:val="00892518"/>
    <w:rsid w:val="00892BB6"/>
    <w:rsid w:val="008977BF"/>
    <w:rsid w:val="00897B9E"/>
    <w:rsid w:val="008A065C"/>
    <w:rsid w:val="008A4D05"/>
    <w:rsid w:val="008B002F"/>
    <w:rsid w:val="008B14E6"/>
    <w:rsid w:val="008B440E"/>
    <w:rsid w:val="008B6D1E"/>
    <w:rsid w:val="008C29F5"/>
    <w:rsid w:val="008C2BF9"/>
    <w:rsid w:val="008C55A5"/>
    <w:rsid w:val="008C68BA"/>
    <w:rsid w:val="008D21A2"/>
    <w:rsid w:val="008D4F35"/>
    <w:rsid w:val="008D7D4C"/>
    <w:rsid w:val="008E08CC"/>
    <w:rsid w:val="008E10BA"/>
    <w:rsid w:val="008E63BC"/>
    <w:rsid w:val="008E71C1"/>
    <w:rsid w:val="008F2F9B"/>
    <w:rsid w:val="008F3864"/>
    <w:rsid w:val="008F5581"/>
    <w:rsid w:val="008F5D1A"/>
    <w:rsid w:val="008F5D72"/>
    <w:rsid w:val="00900A0B"/>
    <w:rsid w:val="00901B3D"/>
    <w:rsid w:val="00907AB3"/>
    <w:rsid w:val="00911E8F"/>
    <w:rsid w:val="00915350"/>
    <w:rsid w:val="0091542C"/>
    <w:rsid w:val="00921422"/>
    <w:rsid w:val="009231E2"/>
    <w:rsid w:val="00926F45"/>
    <w:rsid w:val="00930314"/>
    <w:rsid w:val="00932646"/>
    <w:rsid w:val="00932C7B"/>
    <w:rsid w:val="0093405E"/>
    <w:rsid w:val="0093570C"/>
    <w:rsid w:val="009404D8"/>
    <w:rsid w:val="0094385C"/>
    <w:rsid w:val="00951500"/>
    <w:rsid w:val="00965FA3"/>
    <w:rsid w:val="0097747F"/>
    <w:rsid w:val="009806C6"/>
    <w:rsid w:val="00985018"/>
    <w:rsid w:val="00985E4C"/>
    <w:rsid w:val="0099122B"/>
    <w:rsid w:val="00991B6D"/>
    <w:rsid w:val="0099383F"/>
    <w:rsid w:val="00993E37"/>
    <w:rsid w:val="00994FE8"/>
    <w:rsid w:val="00996437"/>
    <w:rsid w:val="00997E18"/>
    <w:rsid w:val="009A5BB6"/>
    <w:rsid w:val="009B0528"/>
    <w:rsid w:val="009B4557"/>
    <w:rsid w:val="009B5156"/>
    <w:rsid w:val="009B5D26"/>
    <w:rsid w:val="009C1D9E"/>
    <w:rsid w:val="009C64D2"/>
    <w:rsid w:val="009D0487"/>
    <w:rsid w:val="009D42E7"/>
    <w:rsid w:val="009D55BE"/>
    <w:rsid w:val="009D7E6D"/>
    <w:rsid w:val="009E0DF6"/>
    <w:rsid w:val="009E3D2A"/>
    <w:rsid w:val="009E5472"/>
    <w:rsid w:val="009E69D3"/>
    <w:rsid w:val="009F17DD"/>
    <w:rsid w:val="009F1863"/>
    <w:rsid w:val="009F25EA"/>
    <w:rsid w:val="009F28B4"/>
    <w:rsid w:val="009F548C"/>
    <w:rsid w:val="009F5867"/>
    <w:rsid w:val="009F7369"/>
    <w:rsid w:val="00A011BB"/>
    <w:rsid w:val="00A01DFB"/>
    <w:rsid w:val="00A024A3"/>
    <w:rsid w:val="00A02ABA"/>
    <w:rsid w:val="00A03119"/>
    <w:rsid w:val="00A052F2"/>
    <w:rsid w:val="00A076D8"/>
    <w:rsid w:val="00A07719"/>
    <w:rsid w:val="00A10348"/>
    <w:rsid w:val="00A13DC7"/>
    <w:rsid w:val="00A144BC"/>
    <w:rsid w:val="00A20D17"/>
    <w:rsid w:val="00A212E9"/>
    <w:rsid w:val="00A22D02"/>
    <w:rsid w:val="00A33FFD"/>
    <w:rsid w:val="00A35326"/>
    <w:rsid w:val="00A35828"/>
    <w:rsid w:val="00A405AB"/>
    <w:rsid w:val="00A41A42"/>
    <w:rsid w:val="00A4479E"/>
    <w:rsid w:val="00A44B3C"/>
    <w:rsid w:val="00A463F7"/>
    <w:rsid w:val="00A47A88"/>
    <w:rsid w:val="00A51440"/>
    <w:rsid w:val="00A56072"/>
    <w:rsid w:val="00A608AB"/>
    <w:rsid w:val="00A60B8B"/>
    <w:rsid w:val="00A613B8"/>
    <w:rsid w:val="00A65D5D"/>
    <w:rsid w:val="00A65EFF"/>
    <w:rsid w:val="00A7360A"/>
    <w:rsid w:val="00A85714"/>
    <w:rsid w:val="00A85B16"/>
    <w:rsid w:val="00A9286C"/>
    <w:rsid w:val="00A92B97"/>
    <w:rsid w:val="00A937B1"/>
    <w:rsid w:val="00A94B2A"/>
    <w:rsid w:val="00A9562F"/>
    <w:rsid w:val="00A962ED"/>
    <w:rsid w:val="00A9744B"/>
    <w:rsid w:val="00AA1FC9"/>
    <w:rsid w:val="00AA2E28"/>
    <w:rsid w:val="00AA4FF5"/>
    <w:rsid w:val="00AB4D6A"/>
    <w:rsid w:val="00AB6985"/>
    <w:rsid w:val="00AB787B"/>
    <w:rsid w:val="00AC26B9"/>
    <w:rsid w:val="00AC2E52"/>
    <w:rsid w:val="00AC43DE"/>
    <w:rsid w:val="00AC73EC"/>
    <w:rsid w:val="00AD0967"/>
    <w:rsid w:val="00AD129D"/>
    <w:rsid w:val="00AD436C"/>
    <w:rsid w:val="00AE76DF"/>
    <w:rsid w:val="00AF3550"/>
    <w:rsid w:val="00AF3935"/>
    <w:rsid w:val="00AF5BD7"/>
    <w:rsid w:val="00B03601"/>
    <w:rsid w:val="00B106FC"/>
    <w:rsid w:val="00B11900"/>
    <w:rsid w:val="00B1260C"/>
    <w:rsid w:val="00B13337"/>
    <w:rsid w:val="00B13775"/>
    <w:rsid w:val="00B14B3A"/>
    <w:rsid w:val="00B21BE7"/>
    <w:rsid w:val="00B25740"/>
    <w:rsid w:val="00B25BD1"/>
    <w:rsid w:val="00B266AB"/>
    <w:rsid w:val="00B30261"/>
    <w:rsid w:val="00B31C9B"/>
    <w:rsid w:val="00B34C08"/>
    <w:rsid w:val="00B403F5"/>
    <w:rsid w:val="00B515E5"/>
    <w:rsid w:val="00B53660"/>
    <w:rsid w:val="00B6105E"/>
    <w:rsid w:val="00B6311D"/>
    <w:rsid w:val="00B63ADC"/>
    <w:rsid w:val="00B64DE9"/>
    <w:rsid w:val="00B722E4"/>
    <w:rsid w:val="00B72608"/>
    <w:rsid w:val="00B746BB"/>
    <w:rsid w:val="00B753B2"/>
    <w:rsid w:val="00B75585"/>
    <w:rsid w:val="00B75ADD"/>
    <w:rsid w:val="00B9003C"/>
    <w:rsid w:val="00B9374C"/>
    <w:rsid w:val="00B95D93"/>
    <w:rsid w:val="00BA50DB"/>
    <w:rsid w:val="00BA5EC0"/>
    <w:rsid w:val="00BA7C50"/>
    <w:rsid w:val="00BB0369"/>
    <w:rsid w:val="00BB27CD"/>
    <w:rsid w:val="00BB59EA"/>
    <w:rsid w:val="00BC5A89"/>
    <w:rsid w:val="00BC7060"/>
    <w:rsid w:val="00BD42E7"/>
    <w:rsid w:val="00BD6A7F"/>
    <w:rsid w:val="00BE2130"/>
    <w:rsid w:val="00BE481D"/>
    <w:rsid w:val="00BF3DAD"/>
    <w:rsid w:val="00BF3FE5"/>
    <w:rsid w:val="00C00103"/>
    <w:rsid w:val="00C061B5"/>
    <w:rsid w:val="00C0721A"/>
    <w:rsid w:val="00C10673"/>
    <w:rsid w:val="00C10D98"/>
    <w:rsid w:val="00C11936"/>
    <w:rsid w:val="00C15111"/>
    <w:rsid w:val="00C159B7"/>
    <w:rsid w:val="00C17C71"/>
    <w:rsid w:val="00C206F0"/>
    <w:rsid w:val="00C23B11"/>
    <w:rsid w:val="00C24AB6"/>
    <w:rsid w:val="00C4456F"/>
    <w:rsid w:val="00C4507F"/>
    <w:rsid w:val="00C47C87"/>
    <w:rsid w:val="00C47C9A"/>
    <w:rsid w:val="00C5339C"/>
    <w:rsid w:val="00C54F0A"/>
    <w:rsid w:val="00C5718B"/>
    <w:rsid w:val="00C60256"/>
    <w:rsid w:val="00C602DE"/>
    <w:rsid w:val="00C61D77"/>
    <w:rsid w:val="00C6424B"/>
    <w:rsid w:val="00C66C92"/>
    <w:rsid w:val="00C75ED1"/>
    <w:rsid w:val="00C76196"/>
    <w:rsid w:val="00C772B2"/>
    <w:rsid w:val="00C775BA"/>
    <w:rsid w:val="00C848CD"/>
    <w:rsid w:val="00C84D13"/>
    <w:rsid w:val="00C8600C"/>
    <w:rsid w:val="00C90D64"/>
    <w:rsid w:val="00C92678"/>
    <w:rsid w:val="00C934FA"/>
    <w:rsid w:val="00C97F8B"/>
    <w:rsid w:val="00CA1F5D"/>
    <w:rsid w:val="00CA3030"/>
    <w:rsid w:val="00CA5F34"/>
    <w:rsid w:val="00CB125B"/>
    <w:rsid w:val="00CB1EE8"/>
    <w:rsid w:val="00CB1FC8"/>
    <w:rsid w:val="00CB2484"/>
    <w:rsid w:val="00CB6335"/>
    <w:rsid w:val="00CB6C0B"/>
    <w:rsid w:val="00CC1167"/>
    <w:rsid w:val="00CD012F"/>
    <w:rsid w:val="00CD37E7"/>
    <w:rsid w:val="00CF35C6"/>
    <w:rsid w:val="00CF7806"/>
    <w:rsid w:val="00D008DD"/>
    <w:rsid w:val="00D00D68"/>
    <w:rsid w:val="00D0483C"/>
    <w:rsid w:val="00D06685"/>
    <w:rsid w:val="00D07018"/>
    <w:rsid w:val="00D1478A"/>
    <w:rsid w:val="00D14849"/>
    <w:rsid w:val="00D148FB"/>
    <w:rsid w:val="00D15C24"/>
    <w:rsid w:val="00D16CB8"/>
    <w:rsid w:val="00D2466C"/>
    <w:rsid w:val="00D25D5D"/>
    <w:rsid w:val="00D27356"/>
    <w:rsid w:val="00D31321"/>
    <w:rsid w:val="00D34371"/>
    <w:rsid w:val="00D34780"/>
    <w:rsid w:val="00D350C2"/>
    <w:rsid w:val="00D35B6E"/>
    <w:rsid w:val="00D35E89"/>
    <w:rsid w:val="00D3623D"/>
    <w:rsid w:val="00D37E02"/>
    <w:rsid w:val="00D4043D"/>
    <w:rsid w:val="00D42879"/>
    <w:rsid w:val="00D42DBE"/>
    <w:rsid w:val="00D514C0"/>
    <w:rsid w:val="00D5217B"/>
    <w:rsid w:val="00D526C4"/>
    <w:rsid w:val="00D552CC"/>
    <w:rsid w:val="00D565A0"/>
    <w:rsid w:val="00D56637"/>
    <w:rsid w:val="00D57050"/>
    <w:rsid w:val="00D5724E"/>
    <w:rsid w:val="00D57A21"/>
    <w:rsid w:val="00D63626"/>
    <w:rsid w:val="00D646B3"/>
    <w:rsid w:val="00D66078"/>
    <w:rsid w:val="00D70D31"/>
    <w:rsid w:val="00D749F7"/>
    <w:rsid w:val="00D7679A"/>
    <w:rsid w:val="00D80FD7"/>
    <w:rsid w:val="00D85BCD"/>
    <w:rsid w:val="00D86633"/>
    <w:rsid w:val="00D9097B"/>
    <w:rsid w:val="00D912E0"/>
    <w:rsid w:val="00D916F5"/>
    <w:rsid w:val="00D9606C"/>
    <w:rsid w:val="00D973C2"/>
    <w:rsid w:val="00D97A32"/>
    <w:rsid w:val="00DA2136"/>
    <w:rsid w:val="00DA3EDF"/>
    <w:rsid w:val="00DB1D62"/>
    <w:rsid w:val="00DB5557"/>
    <w:rsid w:val="00DB68B1"/>
    <w:rsid w:val="00DB6B3A"/>
    <w:rsid w:val="00DC1520"/>
    <w:rsid w:val="00DC1A32"/>
    <w:rsid w:val="00DC3186"/>
    <w:rsid w:val="00DC4046"/>
    <w:rsid w:val="00DD2EEE"/>
    <w:rsid w:val="00DD6B3B"/>
    <w:rsid w:val="00DD79BE"/>
    <w:rsid w:val="00DE05F1"/>
    <w:rsid w:val="00DF2B0C"/>
    <w:rsid w:val="00DF7AA8"/>
    <w:rsid w:val="00E01B85"/>
    <w:rsid w:val="00E034E7"/>
    <w:rsid w:val="00E03684"/>
    <w:rsid w:val="00E151C1"/>
    <w:rsid w:val="00E240BD"/>
    <w:rsid w:val="00E27623"/>
    <w:rsid w:val="00E27CEF"/>
    <w:rsid w:val="00E34C4C"/>
    <w:rsid w:val="00E367CE"/>
    <w:rsid w:val="00E373B0"/>
    <w:rsid w:val="00E4061A"/>
    <w:rsid w:val="00E40FA1"/>
    <w:rsid w:val="00E4105D"/>
    <w:rsid w:val="00E41CE6"/>
    <w:rsid w:val="00E4778C"/>
    <w:rsid w:val="00E50B54"/>
    <w:rsid w:val="00E514CF"/>
    <w:rsid w:val="00E51681"/>
    <w:rsid w:val="00E55587"/>
    <w:rsid w:val="00E55730"/>
    <w:rsid w:val="00E55932"/>
    <w:rsid w:val="00E65F76"/>
    <w:rsid w:val="00E66F5D"/>
    <w:rsid w:val="00E7235B"/>
    <w:rsid w:val="00E7605F"/>
    <w:rsid w:val="00E7652E"/>
    <w:rsid w:val="00E76AB5"/>
    <w:rsid w:val="00E8055F"/>
    <w:rsid w:val="00E86484"/>
    <w:rsid w:val="00E868C9"/>
    <w:rsid w:val="00E9199A"/>
    <w:rsid w:val="00E97296"/>
    <w:rsid w:val="00E97B1B"/>
    <w:rsid w:val="00EA1B3B"/>
    <w:rsid w:val="00EA3109"/>
    <w:rsid w:val="00EA48FF"/>
    <w:rsid w:val="00EA6290"/>
    <w:rsid w:val="00EB018A"/>
    <w:rsid w:val="00EB16AF"/>
    <w:rsid w:val="00EB41F9"/>
    <w:rsid w:val="00EB4D2A"/>
    <w:rsid w:val="00EC1615"/>
    <w:rsid w:val="00EC2C85"/>
    <w:rsid w:val="00EC571F"/>
    <w:rsid w:val="00EC65EB"/>
    <w:rsid w:val="00EC67A1"/>
    <w:rsid w:val="00EC7434"/>
    <w:rsid w:val="00ED15AE"/>
    <w:rsid w:val="00ED227A"/>
    <w:rsid w:val="00ED62FD"/>
    <w:rsid w:val="00EE4036"/>
    <w:rsid w:val="00EE4147"/>
    <w:rsid w:val="00EE42A0"/>
    <w:rsid w:val="00EE50C8"/>
    <w:rsid w:val="00EE77C6"/>
    <w:rsid w:val="00EF01DE"/>
    <w:rsid w:val="00EF07F4"/>
    <w:rsid w:val="00EF1BAB"/>
    <w:rsid w:val="00EF1E89"/>
    <w:rsid w:val="00EF2934"/>
    <w:rsid w:val="00EF439E"/>
    <w:rsid w:val="00EF492E"/>
    <w:rsid w:val="00F1056C"/>
    <w:rsid w:val="00F108D5"/>
    <w:rsid w:val="00F127DA"/>
    <w:rsid w:val="00F15261"/>
    <w:rsid w:val="00F157B8"/>
    <w:rsid w:val="00F158DA"/>
    <w:rsid w:val="00F1598A"/>
    <w:rsid w:val="00F171A7"/>
    <w:rsid w:val="00F212DF"/>
    <w:rsid w:val="00F27EA7"/>
    <w:rsid w:val="00F33224"/>
    <w:rsid w:val="00F33EA4"/>
    <w:rsid w:val="00F3696A"/>
    <w:rsid w:val="00F400DB"/>
    <w:rsid w:val="00F47467"/>
    <w:rsid w:val="00F57D54"/>
    <w:rsid w:val="00F641DD"/>
    <w:rsid w:val="00F65039"/>
    <w:rsid w:val="00F7502A"/>
    <w:rsid w:val="00F821D4"/>
    <w:rsid w:val="00F8316A"/>
    <w:rsid w:val="00F84D07"/>
    <w:rsid w:val="00F85801"/>
    <w:rsid w:val="00F915FF"/>
    <w:rsid w:val="00F917A4"/>
    <w:rsid w:val="00F93E4D"/>
    <w:rsid w:val="00F976C8"/>
    <w:rsid w:val="00FA1595"/>
    <w:rsid w:val="00FB009B"/>
    <w:rsid w:val="00FB08BA"/>
    <w:rsid w:val="00FB1E0E"/>
    <w:rsid w:val="00FB2E36"/>
    <w:rsid w:val="00FC07CB"/>
    <w:rsid w:val="00FC4753"/>
    <w:rsid w:val="00FC4C7D"/>
    <w:rsid w:val="00FC5E44"/>
    <w:rsid w:val="00FC607D"/>
    <w:rsid w:val="00FC60F4"/>
    <w:rsid w:val="00FC7545"/>
    <w:rsid w:val="00FD0F2E"/>
    <w:rsid w:val="00FD3CF3"/>
    <w:rsid w:val="00FD3E84"/>
    <w:rsid w:val="00FD6563"/>
    <w:rsid w:val="00FD6C3A"/>
    <w:rsid w:val="00FE2454"/>
    <w:rsid w:val="00FE3A90"/>
    <w:rsid w:val="00FE492F"/>
    <w:rsid w:val="00FE69ED"/>
    <w:rsid w:val="00FF195D"/>
    <w:rsid w:val="00FF661A"/>
    <w:rsid w:val="00FF7294"/>
    <w:rsid w:val="364782E5"/>
    <w:rsid w:val="38AC6445"/>
    <w:rsid w:val="7BDF2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0D1E4"/>
  <w15:chartTrackingRefBased/>
  <w15:docId w15:val="{46EC7513-B1E3-4D18-9159-F7C36552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12D2A"/>
        <w:sz w:val="18"/>
        <w:szCs w:val="18"/>
        <w:lang w:val="en-US" w:eastAsia="en-US" w:bidi="ar-SA"/>
      </w:rPr>
    </w:rPrDefault>
    <w:pPrDefault>
      <w:pPr>
        <w:spacing w:after="120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4" w:qFormat="1"/>
    <w:lsdException w:name="heading 2" w:locked="0" w:semiHidden="1" w:uiPriority="4" w:unhideWhenUsed="1" w:qFormat="1"/>
    <w:lsdException w:name="heading 3" w:locked="0" w:semiHidden="1" w:uiPriority="4" w:unhideWhenUsed="1"/>
    <w:lsdException w:name="heading 4" w:locked="0" w:semiHidden="1" w:uiPriority="4" w:unhideWhenUsed="1"/>
    <w:lsdException w:name="heading 5" w:locked="0" w:semiHidden="1" w:uiPriority="4" w:unhideWhenUsed="1"/>
    <w:lsdException w:name="heading 6" w:locked="0" w:semiHidden="1" w:unhideWhenUsed="1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iPriority="39" w:unhideWhenUsed="1"/>
    <w:lsdException w:name="index heading" w:locked="0" w:semiHidden="1" w:unhideWhenUsed="1"/>
    <w:lsdException w:name="caption" w:locked="0" w:semiHidden="1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 w:semiHidden="1" w:unhideWhenUsed="1"/>
    <w:lsdException w:name="List 2" w:locked="0" w:semiHidden="1" w:unhideWhenUsed="1"/>
    <w:lsdException w:name="List 3" w:locked="0" w:semiHidden="1" w:unhideWhenUsed="1"/>
    <w:lsdException w:name="List 4" w:locked="0" w:semiHidden="1" w:unhideWhenUsed="1"/>
    <w:lsdException w:name="List 5" w:locked="0" w:semiHidden="1" w:unhideWhenUsed="1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8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9" w:qFormat="1"/>
    <w:lsdException w:name="Salutation" w:locked="0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locked="0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 w:qFormat="1"/>
    <w:lsdException w:name="Emphasis" w:locked="0" w:uiPriority="20" w:qFormat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locked="0" w:semiHidden="1" w:unhideWhenUsed="1"/>
    <w:lsdException w:name="Outline List 2" w:locked="0" w:semiHidden="1" w:unhideWhenUsed="1"/>
    <w:lsdException w:name="Outline List 3" w:locked="0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locked="0" w:semiHidden="1" w:unhideWhenUsed="1"/>
    <w:lsdException w:name="Table 3D effects 2" w:locked="0" w:semiHidden="1" w:unhideWhenUsed="1"/>
    <w:lsdException w:name="Table 3D effects 3" w:locked="0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locked="0" w:semiHidden="1"/>
    <w:lsdException w:name="No Spacing" w:lock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/>
    <w:lsdException w:name="Intense Quote" w:locked="0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/>
    <w:lsdException w:name="Intense Emphasis" w:locked="0" w:uiPriority="21"/>
    <w:lsdException w:name="Subtle Reference" w:locked="0" w:uiPriority="31"/>
    <w:lsdException w:name="Intense Reference" w:locked="0" w:uiPriority="32"/>
    <w:lsdException w:name="Book Title" w:locked="0" w:semiHidden="1" w:uiPriority="33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73CAB"/>
    <w:rPr>
      <w:sz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D27356"/>
    <w:pPr>
      <w:numPr>
        <w:numId w:val="19"/>
      </w:numPr>
      <w:spacing w:before="240" w:after="80"/>
      <w:outlineLvl w:val="0"/>
    </w:pPr>
    <w:rPr>
      <w:b/>
      <w:caps/>
      <w:color w:val="AE562C"/>
      <w:sz w:val="28"/>
    </w:rPr>
  </w:style>
  <w:style w:type="paragraph" w:styleId="Heading2">
    <w:name w:val="heading 2"/>
    <w:basedOn w:val="Normal"/>
    <w:next w:val="Normal"/>
    <w:link w:val="Heading2Char"/>
    <w:uiPriority w:val="4"/>
    <w:qFormat/>
    <w:rsid w:val="00901B3D"/>
    <w:pPr>
      <w:numPr>
        <w:ilvl w:val="1"/>
        <w:numId w:val="19"/>
      </w:numPr>
      <w:spacing w:before="240" w:after="80" w:line="320" w:lineRule="atLeast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4"/>
    <w:rsid w:val="00901B3D"/>
    <w:pPr>
      <w:numPr>
        <w:ilvl w:val="2"/>
        <w:numId w:val="19"/>
      </w:numPr>
      <w:spacing w:before="200" w:after="80" w:line="320" w:lineRule="atLeast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4"/>
    <w:rsid w:val="00901B3D"/>
    <w:pPr>
      <w:numPr>
        <w:ilvl w:val="3"/>
        <w:numId w:val="19"/>
      </w:numPr>
      <w:spacing w:before="160" w:after="80" w:line="320" w:lineRule="atLeast"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uiPriority w:val="4"/>
    <w:rsid w:val="00901B3D"/>
    <w:pPr>
      <w:numPr>
        <w:ilvl w:val="4"/>
        <w:numId w:val="19"/>
      </w:numPr>
      <w:spacing w:before="120" w:after="80" w:line="320" w:lineRule="atLeast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9"/>
    <w:semiHidden/>
    <w:qFormat/>
    <w:rsid w:val="00EA3109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63221A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qFormat/>
    <w:rsid w:val="00EA3109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63221A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qFormat/>
    <w:rsid w:val="00EA3109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534C4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qFormat/>
    <w:rsid w:val="00EA3109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34C4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373CAB"/>
    <w:rPr>
      <w:b/>
      <w:caps/>
      <w:color w:val="AE562C"/>
      <w:sz w:val="28"/>
    </w:rPr>
  </w:style>
  <w:style w:type="character" w:styleId="Hyperlink">
    <w:name w:val="Hyperlink"/>
    <w:basedOn w:val="DefaultParagraphFont"/>
    <w:uiPriority w:val="99"/>
    <w:unhideWhenUsed/>
    <w:rsid w:val="003839B4"/>
    <w:rPr>
      <w:color w:val="2C5967"/>
      <w:u w:val="single"/>
    </w:rPr>
  </w:style>
  <w:style w:type="paragraph" w:styleId="TOC1">
    <w:name w:val="toc 1"/>
    <w:basedOn w:val="Normal"/>
    <w:next w:val="Normal"/>
    <w:autoRedefine/>
    <w:uiPriority w:val="39"/>
    <w:rsid w:val="00706CAD"/>
    <w:pPr>
      <w:tabs>
        <w:tab w:val="right" w:pos="6941"/>
      </w:tabs>
      <w:spacing w:before="120" w:after="40"/>
      <w:ind w:right="3427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rsid w:val="00366894"/>
    <w:pPr>
      <w:tabs>
        <w:tab w:val="left" w:pos="900"/>
        <w:tab w:val="right" w:pos="6941"/>
      </w:tabs>
      <w:spacing w:before="40" w:after="40"/>
      <w:ind w:left="360" w:right="3427"/>
    </w:pPr>
    <w:rPr>
      <w:b/>
      <w:noProof/>
      <w:color w:val="auto"/>
      <w:sz w:val="15"/>
      <w:szCs w:val="15"/>
      <w:lang w:val="en-GB"/>
    </w:rPr>
  </w:style>
  <w:style w:type="paragraph" w:styleId="TOC3">
    <w:name w:val="toc 3"/>
    <w:basedOn w:val="Normal"/>
    <w:next w:val="Normal"/>
    <w:autoRedefine/>
    <w:uiPriority w:val="39"/>
    <w:rsid w:val="003161BA"/>
    <w:pPr>
      <w:tabs>
        <w:tab w:val="right" w:pos="6941"/>
      </w:tabs>
      <w:spacing w:before="40" w:after="0"/>
      <w:ind w:left="720" w:right="3427"/>
    </w:pPr>
    <w:rPr>
      <w:sz w:val="15"/>
      <w:szCs w:val="15"/>
    </w:rPr>
  </w:style>
  <w:style w:type="character" w:customStyle="1" w:styleId="Heading2Char">
    <w:name w:val="Heading 2 Char"/>
    <w:basedOn w:val="DefaultParagraphFont"/>
    <w:link w:val="Heading2"/>
    <w:uiPriority w:val="4"/>
    <w:rsid w:val="006E17A2"/>
    <w:rPr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4"/>
    <w:rsid w:val="006E17A2"/>
    <w:rPr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4"/>
    <w:rsid w:val="006E17A2"/>
    <w:rPr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4"/>
    <w:rsid w:val="006E17A2"/>
    <w:rPr>
      <w:b/>
      <w:bCs/>
      <w:sz w:val="20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901B3D"/>
    <w:rPr>
      <w:rFonts w:asciiTheme="majorHAnsi" w:eastAsiaTheme="majorEastAsia" w:hAnsiTheme="majorHAnsi" w:cstheme="majorBidi"/>
      <w:color w:val="63221A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901B3D"/>
    <w:rPr>
      <w:rFonts w:asciiTheme="majorHAnsi" w:eastAsiaTheme="majorEastAsia" w:hAnsiTheme="majorHAnsi" w:cstheme="majorBidi"/>
      <w:i/>
      <w:iCs/>
      <w:color w:val="63221A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901B3D"/>
    <w:rPr>
      <w:rFonts w:asciiTheme="majorHAnsi" w:eastAsiaTheme="majorEastAsia" w:hAnsiTheme="majorHAnsi" w:cstheme="majorBidi"/>
      <w:color w:val="534C4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901B3D"/>
    <w:rPr>
      <w:rFonts w:asciiTheme="majorHAnsi" w:eastAsiaTheme="majorEastAsia" w:hAnsiTheme="majorHAnsi" w:cstheme="majorBidi"/>
      <w:i/>
      <w:iCs/>
      <w:color w:val="534C4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349B"/>
    <w:pPr>
      <w:keepNext/>
      <w:keepLines/>
      <w:outlineLvl w:val="9"/>
    </w:pPr>
    <w:rPr>
      <w:rFonts w:eastAsiaTheme="majorEastAsia" w:cstheme="majorBidi"/>
      <w:bCs/>
      <w:szCs w:val="26"/>
    </w:rPr>
  </w:style>
  <w:style w:type="paragraph" w:styleId="Header">
    <w:name w:val="header"/>
    <w:basedOn w:val="Normal"/>
    <w:link w:val="HeaderChar"/>
    <w:uiPriority w:val="39"/>
    <w:unhideWhenUsed/>
    <w:rsid w:val="00EA3109"/>
    <w:pPr>
      <w:tabs>
        <w:tab w:val="center" w:pos="4680"/>
        <w:tab w:val="right" w:pos="9360"/>
      </w:tabs>
      <w:spacing w:after="0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39"/>
    <w:rsid w:val="00E9199A"/>
    <w:rPr>
      <w:rFonts w:eastAsiaTheme="minorEastAsia"/>
    </w:rPr>
  </w:style>
  <w:style w:type="paragraph" w:styleId="Footer">
    <w:name w:val="footer"/>
    <w:basedOn w:val="Normal"/>
    <w:link w:val="FooterChar"/>
    <w:uiPriority w:val="39"/>
    <w:unhideWhenUsed/>
    <w:rsid w:val="0054621D"/>
    <w:pPr>
      <w:spacing w:after="0"/>
    </w:pPr>
    <w:rPr>
      <w:sz w:val="12"/>
    </w:rPr>
  </w:style>
  <w:style w:type="character" w:customStyle="1" w:styleId="FooterChar">
    <w:name w:val="Footer Char"/>
    <w:basedOn w:val="DefaultParagraphFont"/>
    <w:link w:val="Footer"/>
    <w:uiPriority w:val="39"/>
    <w:rsid w:val="00E9199A"/>
    <w:rPr>
      <w:sz w:val="12"/>
    </w:rPr>
  </w:style>
  <w:style w:type="paragraph" w:styleId="Subtitle">
    <w:name w:val="Subtitle"/>
    <w:basedOn w:val="Normal"/>
    <w:next w:val="Normal"/>
    <w:link w:val="SubtitleChar"/>
    <w:uiPriority w:val="9"/>
    <w:qFormat/>
    <w:rsid w:val="000652CE"/>
    <w:pPr>
      <w:numPr>
        <w:ilvl w:val="1"/>
      </w:numPr>
      <w:spacing w:line="440" w:lineRule="atLeast"/>
      <w:contextualSpacing/>
    </w:pPr>
    <w:rPr>
      <w:rFonts w:eastAsiaTheme="majorEastAsia" w:cstheme="majorBidi"/>
      <w:iCs/>
      <w:color w:val="67605B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9"/>
    <w:rsid w:val="003839B4"/>
    <w:rPr>
      <w:rFonts w:eastAsiaTheme="majorEastAsia" w:cstheme="majorBidi"/>
      <w:iCs/>
      <w:color w:val="67605B"/>
      <w:sz w:val="32"/>
      <w:szCs w:val="24"/>
    </w:rPr>
  </w:style>
  <w:style w:type="paragraph" w:styleId="Bibliography">
    <w:name w:val="Bibliography"/>
    <w:basedOn w:val="Normal"/>
    <w:next w:val="Normal"/>
    <w:uiPriority w:val="37"/>
    <w:semiHidden/>
    <w:rsid w:val="00EA3109"/>
    <w:pPr>
      <w:spacing w:after="200" w:line="276" w:lineRule="auto"/>
    </w:pPr>
    <w:rPr>
      <w:rFonts w:eastAsiaTheme="minorEastAsia"/>
    </w:rPr>
  </w:style>
  <w:style w:type="paragraph" w:styleId="BlockText">
    <w:name w:val="Block Text"/>
    <w:basedOn w:val="Normal"/>
    <w:uiPriority w:val="99"/>
    <w:semiHidden/>
    <w:locked/>
    <w:rsid w:val="00EA3109"/>
    <w:pPr>
      <w:pBdr>
        <w:top w:val="single" w:sz="2" w:space="10" w:color="C74634" w:themeColor="accent1"/>
        <w:left w:val="single" w:sz="2" w:space="10" w:color="C74634" w:themeColor="accent1"/>
        <w:bottom w:val="single" w:sz="2" w:space="10" w:color="C74634" w:themeColor="accent1"/>
        <w:right w:val="single" w:sz="2" w:space="10" w:color="C74634" w:themeColor="accent1"/>
      </w:pBdr>
      <w:spacing w:after="200" w:line="276" w:lineRule="auto"/>
      <w:ind w:left="1152" w:right="1152"/>
    </w:pPr>
    <w:rPr>
      <w:rFonts w:eastAsiaTheme="minorEastAsia"/>
      <w:i/>
      <w:iCs/>
      <w:color w:val="C74634" w:themeColor="accent1"/>
    </w:rPr>
  </w:style>
  <w:style w:type="paragraph" w:styleId="Closing">
    <w:name w:val="Closing"/>
    <w:basedOn w:val="Normal"/>
    <w:link w:val="ClosingChar"/>
    <w:uiPriority w:val="99"/>
    <w:semiHidden/>
    <w:rsid w:val="00EA3109"/>
    <w:pPr>
      <w:spacing w:after="0"/>
      <w:ind w:left="4320"/>
    </w:pPr>
    <w:rPr>
      <w:rFonts w:eastAsiaTheme="minorEastAsia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D70D31"/>
    <w:rPr>
      <w:rFonts w:eastAsiaTheme="minorEastAsia"/>
    </w:rPr>
  </w:style>
  <w:style w:type="paragraph" w:styleId="Caption">
    <w:name w:val="caption"/>
    <w:basedOn w:val="Normal"/>
    <w:next w:val="Normal"/>
    <w:link w:val="CaptionChar"/>
    <w:uiPriority w:val="99"/>
    <w:semiHidden/>
    <w:qFormat/>
    <w:rsid w:val="008F5D72"/>
    <w:pPr>
      <w:spacing w:before="40"/>
    </w:pPr>
    <w:rPr>
      <w:rFonts w:eastAsiaTheme="minorEastAsia"/>
      <w:bCs/>
      <w:i/>
      <w:color w:val="8B8580"/>
      <w:sz w:val="15"/>
    </w:rPr>
  </w:style>
  <w:style w:type="character" w:styleId="CommentReference">
    <w:name w:val="annotation reference"/>
    <w:basedOn w:val="DefaultParagraphFont"/>
    <w:uiPriority w:val="99"/>
    <w:semiHidden/>
    <w:rsid w:val="00EA31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A3109"/>
    <w:pPr>
      <w:spacing w:after="200"/>
    </w:pPr>
    <w:rPr>
      <w:rFonts w:eastAsiaTheme="minorEastAsia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7A2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EA31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7A2"/>
    <w:rPr>
      <w:rFonts w:eastAsiaTheme="minorEastAsia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EA3109"/>
    <w:pPr>
      <w:spacing w:after="200" w:line="276" w:lineRule="auto"/>
    </w:pPr>
    <w:rPr>
      <w:rFonts w:eastAsiaTheme="minorEastAsia"/>
    </w:rPr>
  </w:style>
  <w:style w:type="character" w:customStyle="1" w:styleId="DateChar">
    <w:name w:val="Date Char"/>
    <w:basedOn w:val="DefaultParagraphFont"/>
    <w:link w:val="Date"/>
    <w:uiPriority w:val="99"/>
    <w:semiHidden/>
    <w:rsid w:val="006E17A2"/>
    <w:rPr>
      <w:rFonts w:eastAsiaTheme="minorEastAsia"/>
    </w:rPr>
  </w:style>
  <w:style w:type="paragraph" w:styleId="DocumentMap">
    <w:name w:val="Document Map"/>
    <w:basedOn w:val="Normal"/>
    <w:link w:val="DocumentMapChar"/>
    <w:uiPriority w:val="99"/>
    <w:semiHidden/>
    <w:rsid w:val="00EA3109"/>
    <w:pPr>
      <w:spacing w:after="0"/>
    </w:pPr>
    <w:rPr>
      <w:rFonts w:ascii="Tahoma" w:eastAsiaTheme="minorEastAsi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17A2"/>
    <w:rPr>
      <w:rFonts w:ascii="Tahoma" w:eastAsiaTheme="minorEastAsi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EA3109"/>
    <w:pPr>
      <w:spacing w:after="0"/>
    </w:pPr>
    <w:rPr>
      <w:rFonts w:eastAsiaTheme="minorEastAsia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E17A2"/>
    <w:rPr>
      <w:rFonts w:eastAsiaTheme="minorEastAsia"/>
    </w:rPr>
  </w:style>
  <w:style w:type="character" w:styleId="Emphasis">
    <w:name w:val="Emphasis"/>
    <w:uiPriority w:val="20"/>
    <w:qFormat/>
    <w:rsid w:val="00EA3109"/>
    <w:rPr>
      <w:i/>
      <w:iCs/>
    </w:rPr>
  </w:style>
  <w:style w:type="character" w:styleId="EndnoteReference">
    <w:name w:val="endnote reference"/>
    <w:basedOn w:val="DefaultParagraphFont"/>
    <w:uiPriority w:val="99"/>
    <w:semiHidden/>
    <w:rsid w:val="00EA310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EA3109"/>
    <w:pPr>
      <w:spacing w:after="0"/>
    </w:pPr>
    <w:rPr>
      <w:rFonts w:eastAsiaTheme="minorEastAsia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17A2"/>
    <w:rPr>
      <w:rFonts w:eastAsiaTheme="minorEastAsia"/>
      <w:sz w:val="20"/>
      <w:szCs w:val="20"/>
    </w:rPr>
  </w:style>
  <w:style w:type="character" w:styleId="FollowedHyperlink">
    <w:name w:val="FollowedHyperlink"/>
    <w:basedOn w:val="DefaultParagraphFont"/>
    <w:uiPriority w:val="39"/>
    <w:unhideWhenUsed/>
    <w:rsid w:val="003839B4"/>
    <w:rPr>
      <w:color w:val="2C596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rsid w:val="00EA310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EA3109"/>
    <w:pPr>
      <w:spacing w:after="0"/>
    </w:pPr>
    <w:rPr>
      <w:rFonts w:eastAsiaTheme="minorEastAsia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17A2"/>
    <w:rPr>
      <w:rFonts w:eastAsiaTheme="minorEastAsia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rsid w:val="00EA3109"/>
    <w:pPr>
      <w:spacing w:after="0"/>
      <w:ind w:left="220" w:hanging="220"/>
    </w:pPr>
    <w:rPr>
      <w:rFonts w:eastAsiaTheme="minorEastAsia"/>
    </w:rPr>
  </w:style>
  <w:style w:type="paragraph" w:styleId="Index2">
    <w:name w:val="index 2"/>
    <w:basedOn w:val="Normal"/>
    <w:next w:val="Normal"/>
    <w:autoRedefine/>
    <w:uiPriority w:val="99"/>
    <w:semiHidden/>
    <w:rsid w:val="00EA3109"/>
    <w:pPr>
      <w:spacing w:after="0"/>
      <w:ind w:left="440" w:hanging="220"/>
    </w:pPr>
    <w:rPr>
      <w:rFonts w:eastAsiaTheme="minorEastAsia"/>
    </w:rPr>
  </w:style>
  <w:style w:type="paragraph" w:styleId="Index3">
    <w:name w:val="index 3"/>
    <w:basedOn w:val="Normal"/>
    <w:next w:val="Normal"/>
    <w:autoRedefine/>
    <w:uiPriority w:val="99"/>
    <w:semiHidden/>
    <w:rsid w:val="00EA3109"/>
    <w:pPr>
      <w:spacing w:after="0"/>
      <w:ind w:left="660" w:hanging="220"/>
    </w:pPr>
    <w:rPr>
      <w:rFonts w:eastAsiaTheme="minorEastAsia"/>
    </w:rPr>
  </w:style>
  <w:style w:type="paragraph" w:styleId="Index4">
    <w:name w:val="index 4"/>
    <w:basedOn w:val="Normal"/>
    <w:next w:val="Normal"/>
    <w:autoRedefine/>
    <w:uiPriority w:val="99"/>
    <w:semiHidden/>
    <w:rsid w:val="00EA3109"/>
    <w:pPr>
      <w:spacing w:after="0"/>
      <w:ind w:left="880" w:hanging="220"/>
    </w:pPr>
    <w:rPr>
      <w:rFonts w:eastAsiaTheme="minorEastAsia"/>
    </w:rPr>
  </w:style>
  <w:style w:type="paragraph" w:styleId="Index5">
    <w:name w:val="index 5"/>
    <w:basedOn w:val="Normal"/>
    <w:next w:val="Normal"/>
    <w:autoRedefine/>
    <w:uiPriority w:val="99"/>
    <w:semiHidden/>
    <w:rsid w:val="00EA3109"/>
    <w:pPr>
      <w:spacing w:after="0"/>
      <w:ind w:left="1100" w:hanging="220"/>
    </w:pPr>
    <w:rPr>
      <w:rFonts w:eastAsiaTheme="minorEastAsia"/>
    </w:rPr>
  </w:style>
  <w:style w:type="paragraph" w:styleId="Index6">
    <w:name w:val="index 6"/>
    <w:basedOn w:val="Normal"/>
    <w:next w:val="Normal"/>
    <w:autoRedefine/>
    <w:uiPriority w:val="99"/>
    <w:semiHidden/>
    <w:rsid w:val="00EA3109"/>
    <w:pPr>
      <w:spacing w:after="0"/>
      <w:ind w:left="1320" w:hanging="220"/>
    </w:pPr>
    <w:rPr>
      <w:rFonts w:eastAsiaTheme="minorEastAsia"/>
    </w:rPr>
  </w:style>
  <w:style w:type="paragraph" w:styleId="Index7">
    <w:name w:val="index 7"/>
    <w:basedOn w:val="Normal"/>
    <w:next w:val="Normal"/>
    <w:autoRedefine/>
    <w:uiPriority w:val="99"/>
    <w:semiHidden/>
    <w:rsid w:val="00EA3109"/>
    <w:pPr>
      <w:spacing w:after="0"/>
      <w:ind w:left="1540" w:hanging="220"/>
    </w:pPr>
    <w:rPr>
      <w:rFonts w:eastAsiaTheme="minorEastAsia"/>
    </w:rPr>
  </w:style>
  <w:style w:type="paragraph" w:styleId="Index8">
    <w:name w:val="index 8"/>
    <w:basedOn w:val="Normal"/>
    <w:next w:val="Normal"/>
    <w:autoRedefine/>
    <w:uiPriority w:val="99"/>
    <w:semiHidden/>
    <w:rsid w:val="00EA3109"/>
    <w:pPr>
      <w:spacing w:after="0"/>
      <w:ind w:left="1760" w:hanging="220"/>
    </w:pPr>
    <w:rPr>
      <w:rFonts w:eastAsiaTheme="minorEastAsia"/>
    </w:rPr>
  </w:style>
  <w:style w:type="paragraph" w:styleId="Index9">
    <w:name w:val="index 9"/>
    <w:basedOn w:val="Normal"/>
    <w:next w:val="Normal"/>
    <w:autoRedefine/>
    <w:uiPriority w:val="99"/>
    <w:semiHidden/>
    <w:rsid w:val="00EA3109"/>
    <w:pPr>
      <w:spacing w:after="0"/>
      <w:ind w:left="1980" w:hanging="220"/>
    </w:pPr>
    <w:rPr>
      <w:rFonts w:eastAsiaTheme="minorEastAsia"/>
    </w:rPr>
  </w:style>
  <w:style w:type="paragraph" w:styleId="IndexHeading">
    <w:name w:val="index heading"/>
    <w:basedOn w:val="Normal"/>
    <w:next w:val="Index1"/>
    <w:uiPriority w:val="99"/>
    <w:semiHidden/>
    <w:rsid w:val="00EA3109"/>
    <w:pPr>
      <w:spacing w:after="200" w:line="276" w:lineRule="auto"/>
    </w:pPr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uiPriority w:val="99"/>
    <w:semiHidden/>
    <w:rsid w:val="001E7267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99"/>
    <w:semiHidden/>
    <w:rsid w:val="00EA3109"/>
    <w:pPr>
      <w:pBdr>
        <w:bottom w:val="single" w:sz="4" w:space="4" w:color="C74634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C74634" w:themeColor="accent1"/>
    </w:rPr>
  </w:style>
  <w:style w:type="character" w:customStyle="1" w:styleId="IntenseQuoteChar">
    <w:name w:val="Intense Quote Char"/>
    <w:basedOn w:val="DefaultParagraphFont"/>
    <w:link w:val="IntenseQuote"/>
    <w:uiPriority w:val="99"/>
    <w:semiHidden/>
    <w:rsid w:val="00D70D31"/>
    <w:rPr>
      <w:rFonts w:eastAsiaTheme="minorEastAsia"/>
      <w:b/>
      <w:bCs/>
      <w:i/>
      <w:iCs/>
      <w:color w:val="C74634" w:themeColor="accent1"/>
    </w:rPr>
  </w:style>
  <w:style w:type="character" w:styleId="IntenseReference">
    <w:name w:val="Intense Reference"/>
    <w:uiPriority w:val="99"/>
    <w:semiHidden/>
    <w:rsid w:val="00EA3109"/>
    <w:rPr>
      <w:b/>
      <w:bCs/>
      <w:smallCaps/>
      <w:color w:val="FACD62" w:themeColor="accent2"/>
      <w:spacing w:val="5"/>
      <w:u w:val="single"/>
    </w:rPr>
  </w:style>
  <w:style w:type="character" w:styleId="LineNumber">
    <w:name w:val="line number"/>
    <w:basedOn w:val="DefaultParagraphFont"/>
    <w:uiPriority w:val="99"/>
    <w:semiHidden/>
    <w:rsid w:val="00EA3109"/>
  </w:style>
  <w:style w:type="paragraph" w:styleId="List">
    <w:name w:val="List"/>
    <w:basedOn w:val="Normal"/>
    <w:uiPriority w:val="99"/>
    <w:semiHidden/>
    <w:rsid w:val="00EA3109"/>
    <w:pPr>
      <w:spacing w:after="200" w:line="276" w:lineRule="auto"/>
      <w:ind w:left="360" w:hanging="360"/>
      <w:contextualSpacing/>
    </w:pPr>
    <w:rPr>
      <w:rFonts w:eastAsiaTheme="minorEastAsia"/>
    </w:rPr>
  </w:style>
  <w:style w:type="paragraph" w:styleId="List2">
    <w:name w:val="List 2"/>
    <w:basedOn w:val="Normal"/>
    <w:uiPriority w:val="99"/>
    <w:semiHidden/>
    <w:rsid w:val="00EA3109"/>
    <w:pPr>
      <w:spacing w:after="200" w:line="276" w:lineRule="auto"/>
      <w:ind w:left="720" w:hanging="360"/>
      <w:contextualSpacing/>
    </w:pPr>
    <w:rPr>
      <w:rFonts w:eastAsiaTheme="minorEastAsia"/>
    </w:rPr>
  </w:style>
  <w:style w:type="paragraph" w:styleId="List3">
    <w:name w:val="List 3"/>
    <w:basedOn w:val="Normal"/>
    <w:uiPriority w:val="99"/>
    <w:semiHidden/>
    <w:rsid w:val="00EA3109"/>
    <w:pPr>
      <w:spacing w:after="200" w:line="276" w:lineRule="auto"/>
      <w:ind w:left="1080" w:hanging="360"/>
      <w:contextualSpacing/>
    </w:pPr>
    <w:rPr>
      <w:rFonts w:eastAsiaTheme="minorEastAsia"/>
    </w:rPr>
  </w:style>
  <w:style w:type="paragraph" w:styleId="List4">
    <w:name w:val="List 4"/>
    <w:basedOn w:val="Normal"/>
    <w:uiPriority w:val="99"/>
    <w:semiHidden/>
    <w:rsid w:val="00EA3109"/>
    <w:pPr>
      <w:spacing w:after="200" w:line="276" w:lineRule="auto"/>
      <w:ind w:left="1440" w:hanging="360"/>
      <w:contextualSpacing/>
    </w:pPr>
    <w:rPr>
      <w:rFonts w:eastAsiaTheme="minorEastAsia"/>
    </w:rPr>
  </w:style>
  <w:style w:type="paragraph" w:styleId="List5">
    <w:name w:val="List 5"/>
    <w:basedOn w:val="Normal"/>
    <w:uiPriority w:val="99"/>
    <w:semiHidden/>
    <w:rsid w:val="00EA3109"/>
    <w:pPr>
      <w:spacing w:after="200" w:line="276" w:lineRule="auto"/>
      <w:ind w:left="1800" w:hanging="360"/>
      <w:contextualSpacing/>
    </w:pPr>
    <w:rPr>
      <w:rFonts w:eastAsiaTheme="minorEastAsia"/>
    </w:rPr>
  </w:style>
  <w:style w:type="paragraph" w:styleId="ListBullet">
    <w:name w:val="List Bullet"/>
    <w:basedOn w:val="Normal"/>
    <w:uiPriority w:val="99"/>
    <w:semiHidden/>
    <w:rsid w:val="00F8316A"/>
    <w:pPr>
      <w:spacing w:after="0"/>
    </w:pPr>
    <w:rPr>
      <w:rFonts w:eastAsiaTheme="minorEastAsia"/>
    </w:rPr>
  </w:style>
  <w:style w:type="paragraph" w:styleId="ListBullet2">
    <w:name w:val="List Bullet 2"/>
    <w:basedOn w:val="ListBullet"/>
    <w:uiPriority w:val="99"/>
    <w:semiHidden/>
    <w:rsid w:val="00F8316A"/>
    <w:pPr>
      <w:numPr>
        <w:numId w:val="1"/>
      </w:numPr>
    </w:pPr>
  </w:style>
  <w:style w:type="paragraph" w:styleId="ListBullet3">
    <w:name w:val="List Bullet 3"/>
    <w:basedOn w:val="ListBullet"/>
    <w:uiPriority w:val="99"/>
    <w:semiHidden/>
    <w:rsid w:val="00F8316A"/>
    <w:pPr>
      <w:numPr>
        <w:numId w:val="2"/>
      </w:numPr>
    </w:pPr>
  </w:style>
  <w:style w:type="paragraph" w:styleId="ListBullet4">
    <w:name w:val="List Bullet 4"/>
    <w:basedOn w:val="ListBullet"/>
    <w:uiPriority w:val="99"/>
    <w:semiHidden/>
    <w:rsid w:val="00F8316A"/>
    <w:pPr>
      <w:numPr>
        <w:numId w:val="3"/>
      </w:numPr>
    </w:pPr>
  </w:style>
  <w:style w:type="paragraph" w:styleId="ListBullet5">
    <w:name w:val="List Bullet 5"/>
    <w:basedOn w:val="Normal"/>
    <w:uiPriority w:val="99"/>
    <w:semiHidden/>
    <w:rsid w:val="00F8316A"/>
    <w:pPr>
      <w:numPr>
        <w:numId w:val="4"/>
      </w:numPr>
      <w:spacing w:after="0"/>
    </w:pPr>
    <w:rPr>
      <w:rFonts w:eastAsiaTheme="minorEastAsia"/>
    </w:rPr>
  </w:style>
  <w:style w:type="paragraph" w:styleId="ListContinue">
    <w:name w:val="List Continue"/>
    <w:basedOn w:val="Normal"/>
    <w:uiPriority w:val="99"/>
    <w:semiHidden/>
    <w:rsid w:val="00F8316A"/>
    <w:pPr>
      <w:numPr>
        <w:numId w:val="12"/>
      </w:numPr>
      <w:spacing w:after="0"/>
    </w:pPr>
    <w:rPr>
      <w:rFonts w:eastAsiaTheme="minorEastAsia"/>
    </w:rPr>
  </w:style>
  <w:style w:type="paragraph" w:styleId="ListContinue2">
    <w:name w:val="List Continue 2"/>
    <w:basedOn w:val="ListContinue"/>
    <w:uiPriority w:val="99"/>
    <w:semiHidden/>
    <w:rsid w:val="00F8316A"/>
    <w:pPr>
      <w:numPr>
        <w:ilvl w:val="1"/>
      </w:numPr>
    </w:pPr>
  </w:style>
  <w:style w:type="paragraph" w:styleId="ListContinue3">
    <w:name w:val="List Continue 3"/>
    <w:basedOn w:val="ListContinue"/>
    <w:uiPriority w:val="99"/>
    <w:semiHidden/>
    <w:rsid w:val="00F8316A"/>
    <w:pPr>
      <w:numPr>
        <w:ilvl w:val="2"/>
      </w:numPr>
    </w:pPr>
  </w:style>
  <w:style w:type="paragraph" w:styleId="ListNumber4">
    <w:name w:val="List Number 4"/>
    <w:basedOn w:val="ListNumber"/>
    <w:uiPriority w:val="99"/>
    <w:semiHidden/>
    <w:rsid w:val="00EA3109"/>
    <w:pPr>
      <w:numPr>
        <w:numId w:val="8"/>
      </w:numPr>
      <w:spacing w:after="200" w:line="276" w:lineRule="auto"/>
      <w:contextualSpacing/>
    </w:pPr>
  </w:style>
  <w:style w:type="paragraph" w:styleId="ListNumber5">
    <w:name w:val="List Number 5"/>
    <w:basedOn w:val="ListNumber"/>
    <w:uiPriority w:val="99"/>
    <w:semiHidden/>
    <w:rsid w:val="00EA3109"/>
    <w:pPr>
      <w:numPr>
        <w:numId w:val="9"/>
      </w:numPr>
      <w:spacing w:after="200" w:line="276" w:lineRule="auto"/>
      <w:contextualSpacing/>
    </w:pPr>
  </w:style>
  <w:style w:type="paragraph" w:styleId="ListNumber">
    <w:name w:val="List Number"/>
    <w:basedOn w:val="Normal"/>
    <w:uiPriority w:val="99"/>
    <w:semiHidden/>
    <w:rsid w:val="00153282"/>
    <w:pPr>
      <w:numPr>
        <w:numId w:val="5"/>
      </w:numPr>
      <w:spacing w:after="0"/>
    </w:pPr>
    <w:rPr>
      <w:rFonts w:eastAsiaTheme="minorEastAsia"/>
    </w:rPr>
  </w:style>
  <w:style w:type="paragraph" w:styleId="ListContinue4">
    <w:name w:val="List Continue 4"/>
    <w:basedOn w:val="ListContinue"/>
    <w:uiPriority w:val="99"/>
    <w:semiHidden/>
    <w:rsid w:val="00F8316A"/>
    <w:pPr>
      <w:numPr>
        <w:ilvl w:val="3"/>
      </w:numPr>
    </w:pPr>
  </w:style>
  <w:style w:type="paragraph" w:styleId="ListContinue5">
    <w:name w:val="List Continue 5"/>
    <w:basedOn w:val="ListContinue"/>
    <w:uiPriority w:val="99"/>
    <w:semiHidden/>
    <w:rsid w:val="00F8316A"/>
    <w:pPr>
      <w:numPr>
        <w:ilvl w:val="4"/>
      </w:numPr>
    </w:pPr>
  </w:style>
  <w:style w:type="paragraph" w:styleId="ListNumber2">
    <w:name w:val="List Number 2"/>
    <w:basedOn w:val="ListNumber"/>
    <w:uiPriority w:val="99"/>
    <w:semiHidden/>
    <w:rsid w:val="00153282"/>
    <w:pPr>
      <w:numPr>
        <w:numId w:val="6"/>
      </w:numPr>
    </w:pPr>
  </w:style>
  <w:style w:type="paragraph" w:styleId="ListNumber3">
    <w:name w:val="List Number 3"/>
    <w:basedOn w:val="ListNumber"/>
    <w:uiPriority w:val="99"/>
    <w:semiHidden/>
    <w:rsid w:val="00EA3109"/>
    <w:pPr>
      <w:numPr>
        <w:numId w:val="7"/>
      </w:numPr>
      <w:spacing w:after="200" w:line="276" w:lineRule="auto"/>
      <w:contextualSpacing/>
    </w:pPr>
  </w:style>
  <w:style w:type="paragraph" w:styleId="ListParagraph">
    <w:name w:val="List Paragraph"/>
    <w:aliases w:val="Figure_name,Equipment,Numbered Indented Text,List Paragraph1,b1,Number_1,List Paragraph11,List Paragraph2,new,SGLText List Paragraph,Colorful List - Accent 11,Normal Sentence,List_TIS,lp1,Bullet- First level,Bullet 1,alpha List,FooterText"/>
    <w:basedOn w:val="Normal"/>
    <w:link w:val="ListParagraphChar"/>
    <w:uiPriority w:val="34"/>
    <w:qFormat/>
    <w:rsid w:val="00F8316A"/>
    <w:pPr>
      <w:spacing w:after="80"/>
      <w:ind w:left="720"/>
    </w:pPr>
    <w:rPr>
      <w:rFonts w:eastAsiaTheme="minorEastAsia"/>
    </w:rPr>
  </w:style>
  <w:style w:type="paragraph" w:styleId="MessageHeader">
    <w:name w:val="Message Header"/>
    <w:basedOn w:val="Normal"/>
    <w:link w:val="MessageHeaderChar"/>
    <w:uiPriority w:val="99"/>
    <w:semiHidden/>
    <w:rsid w:val="00EA310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E17A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MacroText">
    <w:name w:val="macro"/>
    <w:link w:val="MacroTextChar"/>
    <w:uiPriority w:val="99"/>
    <w:semiHidden/>
    <w:rsid w:val="00EA310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76" w:lineRule="auto"/>
    </w:pPr>
    <w:rPr>
      <w:rFonts w:ascii="Consolas" w:eastAsiaTheme="minorEastAsia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E17A2"/>
    <w:rPr>
      <w:rFonts w:ascii="Consolas" w:eastAsiaTheme="minorEastAsia" w:hAnsi="Consolas" w:cs="Consolas"/>
      <w:sz w:val="20"/>
      <w:szCs w:val="20"/>
    </w:rPr>
  </w:style>
  <w:style w:type="paragraph" w:styleId="NoSpacing">
    <w:name w:val="No Spacing"/>
    <w:basedOn w:val="Normal"/>
    <w:link w:val="NoSpacingChar"/>
    <w:uiPriority w:val="99"/>
    <w:qFormat/>
    <w:rsid w:val="00EA3109"/>
    <w:pPr>
      <w:spacing w:after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rsid w:val="00EA3109"/>
    <w:pPr>
      <w:spacing w:after="200" w:line="276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EA3109"/>
    <w:pPr>
      <w:spacing w:after="200" w:line="276" w:lineRule="auto"/>
      <w:ind w:left="720"/>
    </w:pPr>
    <w:rPr>
      <w:rFonts w:eastAsiaTheme="minorEastAsia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EA3109"/>
    <w:pPr>
      <w:spacing w:after="0"/>
    </w:pPr>
    <w:rPr>
      <w:rFonts w:eastAsiaTheme="minorEastAsia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E17A2"/>
    <w:rPr>
      <w:rFonts w:eastAsiaTheme="minorEastAsia"/>
    </w:rPr>
  </w:style>
  <w:style w:type="character" w:styleId="PageNumber">
    <w:name w:val="page number"/>
    <w:basedOn w:val="DefaultParagraphFont"/>
    <w:uiPriority w:val="99"/>
    <w:rsid w:val="00EA3109"/>
  </w:style>
  <w:style w:type="character" w:styleId="PlaceholderText">
    <w:name w:val="Placeholder Text"/>
    <w:basedOn w:val="DefaultParagraphFont"/>
    <w:uiPriority w:val="99"/>
    <w:semiHidden/>
    <w:rsid w:val="00EA3109"/>
    <w:rPr>
      <w:color w:val="808080"/>
    </w:rPr>
  </w:style>
  <w:style w:type="paragraph" w:styleId="PlainText">
    <w:name w:val="Plain Text"/>
    <w:basedOn w:val="Normal"/>
    <w:link w:val="PlainTextChar"/>
    <w:uiPriority w:val="99"/>
    <w:semiHidden/>
    <w:rsid w:val="00EA3109"/>
    <w:pPr>
      <w:spacing w:after="0"/>
    </w:pPr>
    <w:rPr>
      <w:rFonts w:ascii="Consolas" w:eastAsiaTheme="minorEastAsia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E17A2"/>
    <w:rPr>
      <w:rFonts w:ascii="Consolas" w:eastAsiaTheme="minorEastAsia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99"/>
    <w:semiHidden/>
    <w:rsid w:val="00EA3109"/>
    <w:pPr>
      <w:spacing w:after="200" w:line="276" w:lineRule="auto"/>
    </w:pPr>
    <w:rPr>
      <w:rFonts w:eastAsiaTheme="minorEastAsia"/>
      <w:i/>
      <w:iCs/>
      <w:color w:val="312D2A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D70D31"/>
    <w:rPr>
      <w:rFonts w:eastAsiaTheme="minorEastAsia"/>
      <w:i/>
      <w:iCs/>
      <w:color w:val="312D2A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EA3109"/>
    <w:pPr>
      <w:spacing w:after="200" w:line="276" w:lineRule="auto"/>
    </w:pPr>
    <w:rPr>
      <w:rFonts w:eastAsiaTheme="minorEastAsia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E17A2"/>
    <w:rPr>
      <w:rFonts w:eastAsiaTheme="minorEastAsia"/>
    </w:rPr>
  </w:style>
  <w:style w:type="paragraph" w:styleId="Signature">
    <w:name w:val="Signature"/>
    <w:basedOn w:val="Normal"/>
    <w:link w:val="SignatureChar"/>
    <w:uiPriority w:val="99"/>
    <w:semiHidden/>
    <w:rsid w:val="00EA3109"/>
    <w:pPr>
      <w:spacing w:after="0"/>
      <w:ind w:left="4320"/>
    </w:pPr>
    <w:rPr>
      <w:rFonts w:eastAsiaTheme="minorEastAsia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E17A2"/>
    <w:rPr>
      <w:rFonts w:eastAsiaTheme="minorEastAsia"/>
    </w:rPr>
  </w:style>
  <w:style w:type="character" w:styleId="Strong">
    <w:name w:val="Strong"/>
    <w:uiPriority w:val="22"/>
    <w:qFormat/>
    <w:rsid w:val="00EA3109"/>
    <w:rPr>
      <w:b/>
      <w:bCs/>
    </w:rPr>
  </w:style>
  <w:style w:type="character" w:styleId="SubtleEmphasis">
    <w:name w:val="Subtle Emphasis"/>
    <w:uiPriority w:val="99"/>
    <w:semiHidden/>
    <w:rsid w:val="00EA3109"/>
    <w:rPr>
      <w:i/>
      <w:iCs/>
      <w:color w:val="9E958E" w:themeColor="text1" w:themeTint="7F"/>
    </w:rPr>
  </w:style>
  <w:style w:type="character" w:styleId="SubtleReference">
    <w:name w:val="Subtle Reference"/>
    <w:uiPriority w:val="99"/>
    <w:semiHidden/>
    <w:rsid w:val="00EA3109"/>
    <w:rPr>
      <w:smallCaps/>
      <w:color w:val="FACD62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semiHidden/>
    <w:rsid w:val="00EA3109"/>
    <w:pPr>
      <w:spacing w:after="0" w:line="276" w:lineRule="auto"/>
      <w:ind w:left="220" w:hanging="220"/>
    </w:pPr>
    <w:rPr>
      <w:rFonts w:eastAsiaTheme="minorEastAsia"/>
    </w:rPr>
  </w:style>
  <w:style w:type="paragraph" w:styleId="TableofFigures">
    <w:name w:val="table of figures"/>
    <w:basedOn w:val="TOC2"/>
    <w:next w:val="Normal"/>
    <w:uiPriority w:val="99"/>
    <w:rsid w:val="003161BA"/>
    <w:pPr>
      <w:spacing w:after="0"/>
      <w:ind w:left="0"/>
    </w:pPr>
    <w:rPr>
      <w:rFonts w:eastAsiaTheme="minorEastAsia"/>
    </w:rPr>
  </w:style>
  <w:style w:type="paragraph" w:styleId="TOAHeading">
    <w:name w:val="toa heading"/>
    <w:basedOn w:val="Normal"/>
    <w:next w:val="Normal"/>
    <w:uiPriority w:val="99"/>
    <w:semiHidden/>
    <w:rsid w:val="00EA3109"/>
    <w:pPr>
      <w:spacing w:before="120" w:after="200" w:line="276" w:lineRule="auto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99"/>
    <w:semiHidden/>
    <w:rsid w:val="00EA3109"/>
    <w:pPr>
      <w:spacing w:after="0"/>
      <w:ind w:left="360"/>
    </w:pPr>
    <w:rPr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EA3109"/>
    <w:pPr>
      <w:spacing w:after="0"/>
      <w:ind w:left="540"/>
    </w:pPr>
    <w:rPr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EA3109"/>
    <w:pPr>
      <w:spacing w:after="0"/>
      <w:ind w:left="720"/>
    </w:pPr>
    <w:rPr>
      <w:szCs w:val="20"/>
    </w:rPr>
  </w:style>
  <w:style w:type="paragraph" w:styleId="TOC7">
    <w:name w:val="toc 7"/>
    <w:basedOn w:val="Normal"/>
    <w:next w:val="Normal"/>
    <w:autoRedefine/>
    <w:uiPriority w:val="99"/>
    <w:semiHidden/>
    <w:rsid w:val="00EA3109"/>
    <w:pPr>
      <w:spacing w:after="0"/>
      <w:ind w:left="900"/>
    </w:pPr>
    <w:rPr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EA3109"/>
    <w:pPr>
      <w:spacing w:after="0"/>
      <w:ind w:left="1080"/>
    </w:pPr>
    <w:rPr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EA3109"/>
    <w:pPr>
      <w:spacing w:after="0"/>
      <w:ind w:left="1260"/>
    </w:pPr>
    <w:rPr>
      <w:szCs w:val="20"/>
    </w:rPr>
  </w:style>
  <w:style w:type="paragraph" w:styleId="Title">
    <w:name w:val="Title"/>
    <w:basedOn w:val="Normal"/>
    <w:next w:val="Normal"/>
    <w:link w:val="TitleChar"/>
    <w:uiPriority w:val="8"/>
    <w:qFormat/>
    <w:rsid w:val="00013004"/>
    <w:rPr>
      <w:rFonts w:asciiTheme="majorHAnsi" w:eastAsiaTheme="majorEastAsia" w:hAnsiTheme="majorHAnsi" w:cstheme="majorBidi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8"/>
    <w:rsid w:val="003839B4"/>
    <w:rPr>
      <w:rFonts w:asciiTheme="majorHAnsi" w:eastAsiaTheme="majorEastAsia" w:hAnsiTheme="majorHAnsi" w:cstheme="majorBidi"/>
      <w:kern w:val="28"/>
      <w:sz w:val="72"/>
      <w:szCs w:val="56"/>
    </w:rPr>
  </w:style>
  <w:style w:type="paragraph" w:customStyle="1" w:styleId="CoverDateandInfo">
    <w:name w:val="Cover Date and Info"/>
    <w:basedOn w:val="NoSpacing"/>
    <w:link w:val="CoverDateandInfoChar"/>
    <w:uiPriority w:val="10"/>
    <w:rsid w:val="00F33224"/>
    <w:rPr>
      <w:color w:val="67605B"/>
    </w:rPr>
  </w:style>
  <w:style w:type="table" w:styleId="TableGrid">
    <w:name w:val="Table Grid"/>
    <w:aliases w:val="O.TableLayout"/>
    <w:basedOn w:val="TableNormal"/>
    <w:uiPriority w:val="59"/>
    <w:rsid w:val="009B5156"/>
    <w:pPr>
      <w:spacing w:after="0"/>
    </w:pPr>
    <w:tblPr>
      <w:tblCellMar>
        <w:left w:w="0" w:type="dxa"/>
        <w:right w:w="0" w:type="dxa"/>
      </w:tblCellMar>
    </w:tblPr>
  </w:style>
  <w:style w:type="character" w:customStyle="1" w:styleId="NoSpacingChar">
    <w:name w:val="No Spacing Char"/>
    <w:basedOn w:val="DefaultParagraphFont"/>
    <w:link w:val="NoSpacing"/>
    <w:uiPriority w:val="99"/>
    <w:rsid w:val="003839B4"/>
    <w:rPr>
      <w:rFonts w:eastAsiaTheme="minorEastAsia"/>
    </w:rPr>
  </w:style>
  <w:style w:type="character" w:customStyle="1" w:styleId="CoverDateandInfoChar">
    <w:name w:val="Cover Date and Info Char"/>
    <w:basedOn w:val="NoSpacingChar"/>
    <w:link w:val="CoverDateandInfo"/>
    <w:uiPriority w:val="10"/>
    <w:rsid w:val="006E17A2"/>
    <w:rPr>
      <w:rFonts w:eastAsiaTheme="minorEastAsia"/>
      <w:color w:val="67605B"/>
    </w:rPr>
  </w:style>
  <w:style w:type="table" w:customStyle="1" w:styleId="FooterTable">
    <w:name w:val="Footer Table"/>
    <w:basedOn w:val="TableNormal"/>
    <w:uiPriority w:val="99"/>
    <w:rsid w:val="005B115D"/>
    <w:pPr>
      <w:spacing w:after="0"/>
    </w:pPr>
    <w:rPr>
      <w:sz w:val="12"/>
    </w:rPr>
    <w:tblPr>
      <w:tblCellMar>
        <w:left w:w="0" w:type="dxa"/>
        <w:right w:w="0" w:type="dxa"/>
      </w:tblCellMar>
    </w:tblPr>
    <w:tblStylePr w:type="firstCol">
      <w:pPr>
        <w:wordWrap/>
        <w:spacing w:beforeLines="0" w:before="0" w:beforeAutospacing="0" w:afterLines="0" w:after="0" w:afterAutospacing="0" w:line="240" w:lineRule="auto"/>
      </w:pPr>
      <w:rPr>
        <w:rFonts w:asciiTheme="minorHAnsi" w:hAnsiTheme="minorHAnsi"/>
        <w:b/>
        <w:sz w:val="12"/>
      </w:rPr>
    </w:tblStylePr>
  </w:style>
  <w:style w:type="table" w:customStyle="1" w:styleId="Two-ColumnRedwood">
    <w:name w:val="*Two-Column Redwood"/>
    <w:basedOn w:val="TableNormal"/>
    <w:uiPriority w:val="99"/>
    <w:rsid w:val="001A1029"/>
    <w:tblPr>
      <w:tblStyleRowBandSize w:val="1"/>
      <w:tblStyleColBandSize w:val="1"/>
      <w:tblCellMar>
        <w:left w:w="0" w:type="dxa"/>
        <w:right w:w="0" w:type="dxa"/>
      </w:tblCellMar>
    </w:tblPr>
    <w:tcPr>
      <w:shd w:val="clear" w:color="auto" w:fill="auto"/>
    </w:tcPr>
  </w:style>
  <w:style w:type="table" w:customStyle="1" w:styleId="Imageplaceholder">
    <w:name w:val="Image placeholder"/>
    <w:basedOn w:val="FooterTable"/>
    <w:uiPriority w:val="99"/>
    <w:locked/>
    <w:rsid w:val="009B5156"/>
    <w:pPr>
      <w:spacing w:before="40" w:after="120"/>
    </w:pPr>
    <w:rPr>
      <w:color w:val="8B8580"/>
      <w:sz w:val="15"/>
    </w:rPr>
    <w:tblPr/>
    <w:trPr>
      <w:cantSplit/>
    </w:trPr>
    <w:tcPr>
      <w:vAlign w:val="bottom"/>
    </w:tcPr>
    <w:tblStylePr w:type="firstRow">
      <w:rPr>
        <w:rFonts w:asciiTheme="minorHAnsi" w:hAnsiTheme="minorHAnsi"/>
        <w:b w:val="0"/>
        <w:sz w:val="15"/>
      </w:rPr>
    </w:tblStylePr>
    <w:tblStylePr w:type="firstCol">
      <w:pPr>
        <w:wordWrap/>
        <w:spacing w:beforeLines="0" w:before="0" w:beforeAutospacing="0" w:afterLines="0" w:after="0" w:afterAutospacing="0" w:line="240" w:lineRule="auto"/>
      </w:pPr>
      <w:rPr>
        <w:rFonts w:asciiTheme="minorHAnsi" w:hAnsiTheme="minorHAnsi"/>
        <w:b w:val="0"/>
        <w:sz w:val="12"/>
      </w:rPr>
    </w:tblStylePr>
  </w:style>
  <w:style w:type="character" w:customStyle="1" w:styleId="CaptionChar">
    <w:name w:val="Caption Char"/>
    <w:basedOn w:val="DefaultParagraphFont"/>
    <w:link w:val="Caption"/>
    <w:uiPriority w:val="99"/>
    <w:semiHidden/>
    <w:rsid w:val="008F5D72"/>
    <w:rPr>
      <w:rFonts w:eastAsiaTheme="minorEastAsia"/>
      <w:bCs/>
      <w:i/>
      <w:color w:val="8B8580"/>
      <w:sz w:val="15"/>
    </w:rPr>
  </w:style>
  <w:style w:type="paragraph" w:customStyle="1" w:styleId="Code">
    <w:name w:val="Code"/>
    <w:basedOn w:val="Normal"/>
    <w:next w:val="Normal"/>
    <w:link w:val="CodeChar"/>
    <w:uiPriority w:val="3"/>
    <w:qFormat/>
    <w:rsid w:val="00D57A21"/>
    <w:pPr>
      <w:keepNext/>
      <w:keepLines/>
    </w:pPr>
    <w:rPr>
      <w:rFonts w:ascii="Consolas" w:hAnsi="Consolas"/>
      <w:noProof/>
    </w:rPr>
  </w:style>
  <w:style w:type="paragraph" w:customStyle="1" w:styleId="NumberedList1">
    <w:name w:val="Numbered List 1"/>
    <w:basedOn w:val="Normal"/>
    <w:link w:val="NumberedList1Char"/>
    <w:qFormat/>
    <w:rsid w:val="004252B6"/>
    <w:pPr>
      <w:numPr>
        <w:numId w:val="10"/>
      </w:numPr>
      <w:spacing w:after="0"/>
    </w:pPr>
  </w:style>
  <w:style w:type="character" w:customStyle="1" w:styleId="CodeChar">
    <w:name w:val="Code Char"/>
    <w:basedOn w:val="DefaultParagraphFont"/>
    <w:link w:val="Code"/>
    <w:uiPriority w:val="3"/>
    <w:rsid w:val="00D4043D"/>
    <w:rPr>
      <w:rFonts w:ascii="Consolas" w:hAnsi="Consolas"/>
      <w:noProof/>
    </w:rPr>
  </w:style>
  <w:style w:type="paragraph" w:customStyle="1" w:styleId="NumberedList2">
    <w:name w:val="Numbered List 2"/>
    <w:basedOn w:val="NumberedList1"/>
    <w:uiPriority w:val="2"/>
    <w:rsid w:val="004252B6"/>
    <w:pPr>
      <w:numPr>
        <w:ilvl w:val="1"/>
      </w:numPr>
    </w:pPr>
  </w:style>
  <w:style w:type="paragraph" w:customStyle="1" w:styleId="NumberedList3">
    <w:name w:val="Numbered List 3"/>
    <w:basedOn w:val="NumberedList1"/>
    <w:uiPriority w:val="2"/>
    <w:rsid w:val="004252B6"/>
    <w:pPr>
      <w:numPr>
        <w:ilvl w:val="2"/>
      </w:numPr>
    </w:pPr>
  </w:style>
  <w:style w:type="paragraph" w:customStyle="1" w:styleId="NumberedList4">
    <w:name w:val="Numbered List 4"/>
    <w:basedOn w:val="NumberedList1"/>
    <w:uiPriority w:val="2"/>
    <w:rsid w:val="004252B6"/>
    <w:pPr>
      <w:numPr>
        <w:ilvl w:val="3"/>
      </w:numPr>
    </w:pPr>
  </w:style>
  <w:style w:type="paragraph" w:customStyle="1" w:styleId="NumberedList5">
    <w:name w:val="Numbered List 5"/>
    <w:basedOn w:val="NumberedList1"/>
    <w:uiPriority w:val="2"/>
    <w:rsid w:val="004252B6"/>
    <w:pPr>
      <w:numPr>
        <w:ilvl w:val="4"/>
      </w:numPr>
    </w:pPr>
  </w:style>
  <w:style w:type="paragraph" w:customStyle="1" w:styleId="NumberedList6">
    <w:name w:val="Numbered List 6"/>
    <w:basedOn w:val="NumberedList1"/>
    <w:uiPriority w:val="2"/>
    <w:rsid w:val="004252B6"/>
    <w:pPr>
      <w:numPr>
        <w:ilvl w:val="5"/>
      </w:numPr>
    </w:pPr>
  </w:style>
  <w:style w:type="numbering" w:customStyle="1" w:styleId="NumberedList">
    <w:name w:val="Numbered List"/>
    <w:uiPriority w:val="99"/>
    <w:rsid w:val="004252B6"/>
    <w:pPr>
      <w:numPr>
        <w:numId w:val="11"/>
      </w:numPr>
    </w:pPr>
  </w:style>
  <w:style w:type="numbering" w:customStyle="1" w:styleId="ListContinue5Indents">
    <w:name w:val="List Continue (5 Indents)"/>
    <w:uiPriority w:val="99"/>
    <w:rsid w:val="00EA1B3B"/>
    <w:pPr>
      <w:numPr>
        <w:numId w:val="12"/>
      </w:numPr>
    </w:pPr>
  </w:style>
  <w:style w:type="paragraph" w:customStyle="1" w:styleId="HEADING1FIRSTHEADING">
    <w:name w:val="HEADING 1 – FIRST HEADING"/>
    <w:basedOn w:val="Heading1"/>
    <w:link w:val="HEADING1FIRSTHEADINGChar"/>
    <w:uiPriority w:val="11"/>
    <w:qFormat/>
    <w:rsid w:val="00BA7C50"/>
    <w:pPr>
      <w:spacing w:before="0"/>
    </w:pPr>
  </w:style>
  <w:style w:type="paragraph" w:customStyle="1" w:styleId="Heading2FirstHeading">
    <w:name w:val="Heading 2 – First Heading"/>
    <w:basedOn w:val="Heading2"/>
    <w:link w:val="Heading2FirstHeadingChar"/>
    <w:uiPriority w:val="11"/>
    <w:qFormat/>
    <w:rsid w:val="00BA7C50"/>
    <w:pPr>
      <w:spacing w:before="0"/>
    </w:pPr>
  </w:style>
  <w:style w:type="character" w:customStyle="1" w:styleId="HEADING1FIRSTHEADINGChar">
    <w:name w:val="HEADING 1 – FIRST HEADING Char"/>
    <w:basedOn w:val="Heading1Char"/>
    <w:link w:val="HEADING1FIRSTHEADING"/>
    <w:uiPriority w:val="11"/>
    <w:rsid w:val="006E17A2"/>
    <w:rPr>
      <w:b/>
      <w:caps/>
      <w:color w:val="AE562C"/>
      <w:sz w:val="28"/>
    </w:rPr>
  </w:style>
  <w:style w:type="paragraph" w:customStyle="1" w:styleId="Heading3FirstHeading">
    <w:name w:val="Heading 3 – First Heading"/>
    <w:basedOn w:val="Heading3"/>
    <w:link w:val="Heading3FirstHeadingChar"/>
    <w:uiPriority w:val="11"/>
    <w:qFormat/>
    <w:rsid w:val="00421D3D"/>
    <w:pPr>
      <w:numPr>
        <w:ilvl w:val="0"/>
        <w:numId w:val="17"/>
      </w:numPr>
      <w:spacing w:before="0"/>
      <w:ind w:left="0" w:firstLine="0"/>
    </w:pPr>
    <w:rPr>
      <w:sz w:val="26"/>
    </w:rPr>
  </w:style>
  <w:style w:type="character" w:customStyle="1" w:styleId="Heading2FirstHeadingChar">
    <w:name w:val="Heading 2 – First Heading Char"/>
    <w:basedOn w:val="Heading2Char"/>
    <w:link w:val="Heading2FirstHeading"/>
    <w:uiPriority w:val="11"/>
    <w:rsid w:val="006E17A2"/>
    <w:rPr>
      <w:b/>
      <w:bCs/>
      <w:sz w:val="26"/>
      <w:szCs w:val="26"/>
    </w:rPr>
  </w:style>
  <w:style w:type="paragraph" w:customStyle="1" w:styleId="Heading4FirstHeading">
    <w:name w:val="Heading 4 – First Heading"/>
    <w:basedOn w:val="Heading4"/>
    <w:next w:val="Heading3FirstHeading"/>
    <w:link w:val="Heading4FirstHeadingChar"/>
    <w:uiPriority w:val="11"/>
    <w:qFormat/>
    <w:rsid w:val="00421D3D"/>
    <w:pPr>
      <w:spacing w:before="0"/>
    </w:pPr>
    <w:rPr>
      <w:sz w:val="22"/>
    </w:rPr>
  </w:style>
  <w:style w:type="character" w:customStyle="1" w:styleId="Heading3FirstHeadingChar">
    <w:name w:val="Heading 3 – First Heading Char"/>
    <w:basedOn w:val="Heading3Char"/>
    <w:link w:val="Heading3FirstHeading"/>
    <w:uiPriority w:val="11"/>
    <w:rsid w:val="00421D3D"/>
    <w:rPr>
      <w:b/>
      <w:bCs/>
      <w:sz w:val="26"/>
      <w:szCs w:val="24"/>
    </w:rPr>
  </w:style>
  <w:style w:type="paragraph" w:customStyle="1" w:styleId="Heading5FirstHeading">
    <w:name w:val="Heading 5 – First Heading"/>
    <w:basedOn w:val="Heading3"/>
    <w:next w:val="Heading4FirstHeading"/>
    <w:link w:val="Heading5FirstHeadingChar"/>
    <w:uiPriority w:val="11"/>
    <w:qFormat/>
    <w:rsid w:val="00182139"/>
    <w:pPr>
      <w:spacing w:before="0"/>
    </w:pPr>
    <w:rPr>
      <w:sz w:val="22"/>
    </w:rPr>
  </w:style>
  <w:style w:type="character" w:customStyle="1" w:styleId="Heading4FirstHeadingChar">
    <w:name w:val="Heading 4 – First Heading Char"/>
    <w:basedOn w:val="Heading4Char"/>
    <w:link w:val="Heading4FirstHeading"/>
    <w:uiPriority w:val="11"/>
    <w:rsid w:val="00421D3D"/>
    <w:rPr>
      <w:b/>
      <w:bCs/>
      <w:sz w:val="22"/>
      <w:szCs w:val="20"/>
    </w:rPr>
  </w:style>
  <w:style w:type="character" w:customStyle="1" w:styleId="Heading5FirstHeadingChar">
    <w:name w:val="Heading 5 – First Heading Char"/>
    <w:basedOn w:val="Heading5Char"/>
    <w:link w:val="Heading5FirstHeading"/>
    <w:uiPriority w:val="11"/>
    <w:rsid w:val="00182139"/>
    <w:rPr>
      <w:b/>
      <w:bCs/>
      <w:sz w:val="22"/>
      <w:szCs w:val="24"/>
    </w:rPr>
  </w:style>
  <w:style w:type="table" w:customStyle="1" w:styleId="BasicTable01Redwood">
    <w:name w:val="Basic Table 01 Redwood"/>
    <w:basedOn w:val="TableGrid"/>
    <w:uiPriority w:val="99"/>
    <w:rsid w:val="000516EC"/>
    <w:pPr>
      <w:spacing w:after="120"/>
    </w:pPr>
    <w:rPr>
      <w:color w:val="312D2A" w:themeColor="text1"/>
    </w:rPr>
    <w:tblPr>
      <w:tblStyleRowBandSize w:val="1"/>
      <w:tblStyleColBandSize w:val="1"/>
      <w:tblBorders>
        <w:top w:val="single" w:sz="8" w:space="0" w:color="FCFBFA" w:themeColor="background1"/>
        <w:left w:val="single" w:sz="8" w:space="0" w:color="FCFBFA" w:themeColor="background1"/>
        <w:bottom w:val="single" w:sz="8" w:space="0" w:color="FCFBFA" w:themeColor="background1"/>
        <w:right w:val="single" w:sz="8" w:space="0" w:color="FCFBFA" w:themeColor="background1"/>
        <w:insideH w:val="single" w:sz="8" w:space="0" w:color="FCFBFA" w:themeColor="background1"/>
        <w:insideV w:val="single" w:sz="8" w:space="0" w:color="FCFBFA" w:themeColor="background1"/>
      </w:tblBorders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759C6C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759C6C" w:themeColor="accent6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2Redwood">
    <w:name w:val="Basic Table 02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AE562C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AE562C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3Redwood">
    <w:name w:val="Basic Table 03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2B6242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2B6242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4Redwood">
    <w:name w:val="Basic Table 04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94AFAF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94AFAF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5Redwood">
    <w:name w:val="Basic Table 05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2C5967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2C5967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6Redwood">
    <w:name w:val="Basic Table 06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41817E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41817E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7Redwood">
    <w:name w:val="Basic Table 07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312D2A" w:themeColor="text1"/>
      </w:rPr>
      <w:tblPr/>
      <w:tcPr>
        <w:tcBorders>
          <w:top w:val="single" w:sz="8" w:space="0" w:color="FCFBFA" w:themeColor="background1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FCFBFA" w:themeColor="background1"/>
          <w:insideV w:val="single" w:sz="8" w:space="0" w:color="FCFBFA" w:themeColor="background1"/>
          <w:tl2br w:val="nil"/>
          <w:tr2bl w:val="nil"/>
        </w:tcBorders>
        <w:shd w:val="clear" w:color="auto" w:fill="FACD62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FACD62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8Redwood">
    <w:name w:val="Basic Table 08 Redwood"/>
    <w:basedOn w:val="BasicTable07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312D2A" w:themeColor="text1"/>
      </w:rPr>
      <w:tblPr/>
      <w:tcPr>
        <w:tcBorders>
          <w:top w:val="single" w:sz="8" w:space="0" w:color="FCFBFA" w:themeColor="background1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FCFBFA" w:themeColor="background1"/>
          <w:insideV w:val="single" w:sz="8" w:space="0" w:color="FCFBFA" w:themeColor="background1"/>
          <w:tl2br w:val="nil"/>
          <w:tr2bl w:val="nil"/>
        </w:tcBorders>
        <w:shd w:val="clear" w:color="auto" w:fill="E5DBBE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E5DBBE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09Redwood">
    <w:name w:val="Basic Table 09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67605B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67605B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BasicTable10Redwood">
    <w:name w:val="Basic Table 10 Redwood"/>
    <w:basedOn w:val="BasicTable01Redwood"/>
    <w:uiPriority w:val="99"/>
    <w:rsid w:val="000F2DFA"/>
    <w:tblPr/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312D2A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312D2A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paragraph" w:customStyle="1" w:styleId="CopyrightLegal">
    <w:name w:val="Copyright Legal"/>
    <w:basedOn w:val="Normal"/>
    <w:link w:val="CopyrightLegalChar"/>
    <w:uiPriority w:val="13"/>
    <w:rsid w:val="003839B4"/>
    <w:pPr>
      <w:tabs>
        <w:tab w:val="left" w:pos="360"/>
      </w:tabs>
      <w:ind w:right="360"/>
    </w:pPr>
    <w:rPr>
      <w:color w:val="8B8580"/>
      <w:sz w:val="12"/>
      <w:szCs w:val="12"/>
    </w:rPr>
  </w:style>
  <w:style w:type="paragraph" w:customStyle="1" w:styleId="TableBodyBulletList">
    <w:name w:val="Table Body Bullet List"/>
    <w:basedOn w:val="Normal"/>
    <w:uiPriority w:val="6"/>
    <w:qFormat/>
    <w:rsid w:val="005E5195"/>
    <w:pPr>
      <w:numPr>
        <w:numId w:val="13"/>
      </w:numPr>
      <w:spacing w:after="80"/>
      <w:ind w:left="590"/>
      <w:contextualSpacing/>
    </w:pPr>
    <w:rPr>
      <w:color w:val="312D2A" w:themeColor="text1"/>
      <w:szCs w:val="16"/>
    </w:rPr>
  </w:style>
  <w:style w:type="paragraph" w:customStyle="1" w:styleId="TableBodyNumberedList">
    <w:name w:val="Table Body Numbered List"/>
    <w:basedOn w:val="TableBodyBulletList"/>
    <w:uiPriority w:val="6"/>
    <w:qFormat/>
    <w:rsid w:val="005E5195"/>
    <w:pPr>
      <w:numPr>
        <w:numId w:val="14"/>
      </w:numPr>
    </w:pPr>
  </w:style>
  <w:style w:type="paragraph" w:customStyle="1" w:styleId="TableTitle">
    <w:name w:val="Table Title"/>
    <w:basedOn w:val="Normal"/>
    <w:uiPriority w:val="5"/>
    <w:qFormat/>
    <w:rsid w:val="00290A8A"/>
    <w:pPr>
      <w:keepNext/>
      <w:keepLines/>
    </w:pPr>
    <w:rPr>
      <w:b/>
      <w:color w:val="312D2A" w:themeColor="text1"/>
    </w:rPr>
  </w:style>
  <w:style w:type="character" w:customStyle="1" w:styleId="CopyrightLegalChar">
    <w:name w:val="Copyright Legal Char"/>
    <w:basedOn w:val="DefaultParagraphFont"/>
    <w:link w:val="CopyrightLegal"/>
    <w:uiPriority w:val="13"/>
    <w:rsid w:val="003839B4"/>
    <w:rPr>
      <w:color w:val="8B8580"/>
      <w:sz w:val="12"/>
      <w:szCs w:val="12"/>
    </w:rPr>
  </w:style>
  <w:style w:type="paragraph" w:customStyle="1" w:styleId="TableBody">
    <w:name w:val="Table Body"/>
    <w:basedOn w:val="Normal"/>
    <w:uiPriority w:val="6"/>
    <w:qFormat/>
    <w:rsid w:val="005E5195"/>
  </w:style>
  <w:style w:type="paragraph" w:customStyle="1" w:styleId="CopyrightContact">
    <w:name w:val="Copyright Contact"/>
    <w:basedOn w:val="CopyrightLegal"/>
    <w:link w:val="CopyrightContactChar"/>
    <w:uiPriority w:val="13"/>
    <w:rsid w:val="0020584E"/>
    <w:rPr>
      <w:color w:val="312D2A"/>
      <w:sz w:val="15"/>
      <w:szCs w:val="16"/>
    </w:rPr>
  </w:style>
  <w:style w:type="character" w:customStyle="1" w:styleId="CopyrightContactChar">
    <w:name w:val="Copyright Contact Char"/>
    <w:basedOn w:val="CopyrightLegalChar"/>
    <w:link w:val="CopyrightContact"/>
    <w:uiPriority w:val="13"/>
    <w:rsid w:val="0020584E"/>
    <w:rPr>
      <w:color w:val="8B8580"/>
      <w:sz w:val="15"/>
      <w:szCs w:val="16"/>
    </w:rPr>
  </w:style>
  <w:style w:type="paragraph" w:customStyle="1" w:styleId="CopyrightH1">
    <w:name w:val="Copyright H1"/>
    <w:basedOn w:val="Normal"/>
    <w:uiPriority w:val="13"/>
    <w:rsid w:val="003839B4"/>
    <w:rPr>
      <w:color w:val="C74634"/>
      <w:szCs w:val="20"/>
    </w:rPr>
  </w:style>
  <w:style w:type="paragraph" w:customStyle="1" w:styleId="CopyrightSocialURL">
    <w:name w:val="Copyright Social URL"/>
    <w:basedOn w:val="CopyrightContact"/>
    <w:uiPriority w:val="13"/>
    <w:rsid w:val="003839B4"/>
    <w:pPr>
      <w:spacing w:before="40" w:after="40"/>
      <w:ind w:left="29" w:right="0"/>
    </w:pPr>
  </w:style>
  <w:style w:type="paragraph" w:customStyle="1" w:styleId="CopyrightSocialIcons">
    <w:name w:val="Copyright Social Icons"/>
    <w:basedOn w:val="CopyrightSocialURL"/>
    <w:uiPriority w:val="13"/>
    <w:rsid w:val="003839B4"/>
    <w:pPr>
      <w:ind w:left="0"/>
    </w:pPr>
  </w:style>
  <w:style w:type="paragraph" w:customStyle="1" w:styleId="FooterInformation">
    <w:name w:val="Footer Information"/>
    <w:basedOn w:val="Normal"/>
    <w:link w:val="FooterInformationChar"/>
    <w:uiPriority w:val="14"/>
    <w:rsid w:val="003839B4"/>
    <w:pPr>
      <w:tabs>
        <w:tab w:val="left" w:pos="360"/>
      </w:tabs>
      <w:ind w:right="360"/>
    </w:pPr>
    <w:rPr>
      <w:sz w:val="12"/>
      <w:szCs w:val="12"/>
    </w:rPr>
  </w:style>
  <w:style w:type="character" w:customStyle="1" w:styleId="FooterInformationChar">
    <w:name w:val="Footer Information Char"/>
    <w:basedOn w:val="DefaultParagraphFont"/>
    <w:link w:val="FooterInformation"/>
    <w:uiPriority w:val="14"/>
    <w:rsid w:val="003839B4"/>
    <w:rPr>
      <w:sz w:val="12"/>
      <w:szCs w:val="12"/>
    </w:rPr>
  </w:style>
  <w:style w:type="paragraph" w:customStyle="1" w:styleId="RightColumnBody">
    <w:name w:val="Right Column Body"/>
    <w:basedOn w:val="Normal"/>
    <w:link w:val="RightColumnBodyChar"/>
    <w:uiPriority w:val="12"/>
    <w:qFormat/>
    <w:rsid w:val="00C97F8B"/>
    <w:pPr>
      <w:spacing w:after="80" w:line="264" w:lineRule="auto"/>
    </w:pPr>
    <w:rPr>
      <w:sz w:val="15"/>
    </w:rPr>
  </w:style>
  <w:style w:type="character" w:customStyle="1" w:styleId="RightColumnBodyChar">
    <w:name w:val="Right Column Body Char"/>
    <w:basedOn w:val="DefaultParagraphFont"/>
    <w:link w:val="RightColumnBody"/>
    <w:uiPriority w:val="12"/>
    <w:rsid w:val="00C97F8B"/>
    <w:rPr>
      <w:sz w:val="15"/>
    </w:rPr>
  </w:style>
  <w:style w:type="paragraph" w:customStyle="1" w:styleId="RightColumnBullet">
    <w:name w:val="Right Column Bullet"/>
    <w:basedOn w:val="RightColumnBody"/>
    <w:link w:val="RightColumnBulletChar"/>
    <w:uiPriority w:val="12"/>
    <w:qFormat/>
    <w:rsid w:val="002D79F1"/>
    <w:pPr>
      <w:numPr>
        <w:numId w:val="16"/>
      </w:numPr>
      <w:tabs>
        <w:tab w:val="left" w:pos="432"/>
      </w:tabs>
      <w:ind w:left="432" w:hanging="288"/>
      <w:contextualSpacing/>
    </w:pPr>
  </w:style>
  <w:style w:type="paragraph" w:customStyle="1" w:styleId="RightColumnHeading">
    <w:name w:val="Right Column Heading"/>
    <w:basedOn w:val="RightColumnBody"/>
    <w:link w:val="RightColumnHeadingChar"/>
    <w:uiPriority w:val="12"/>
    <w:qFormat/>
    <w:rsid w:val="00C97F8B"/>
    <w:rPr>
      <w:b/>
      <w:bCs/>
      <w:color w:val="AE562C"/>
    </w:rPr>
  </w:style>
  <w:style w:type="character" w:customStyle="1" w:styleId="RightColumnHeadingChar">
    <w:name w:val="Right Column Heading Char"/>
    <w:basedOn w:val="RightColumnBodyChar"/>
    <w:link w:val="RightColumnHeading"/>
    <w:uiPriority w:val="12"/>
    <w:rsid w:val="00C97F8B"/>
    <w:rPr>
      <w:b/>
      <w:bCs/>
      <w:color w:val="AE562C"/>
      <w:sz w:val="15"/>
    </w:rPr>
  </w:style>
  <w:style w:type="paragraph" w:customStyle="1" w:styleId="RightColumnQuote">
    <w:name w:val="Right Column Quote"/>
    <w:basedOn w:val="RightColumnBody"/>
    <w:link w:val="RightColumnQuoteChar"/>
    <w:uiPriority w:val="12"/>
    <w:qFormat/>
    <w:rsid w:val="00023803"/>
    <w:pPr>
      <w:spacing w:line="320" w:lineRule="atLeast"/>
    </w:pPr>
    <w:rPr>
      <w:rFonts w:asciiTheme="majorHAnsi" w:hAnsiTheme="majorHAnsi"/>
      <w:color w:val="AE562C"/>
      <w:sz w:val="26"/>
    </w:rPr>
  </w:style>
  <w:style w:type="character" w:customStyle="1" w:styleId="RightColumnQuoteChar">
    <w:name w:val="Right Column Quote Char"/>
    <w:basedOn w:val="RightColumnBodyChar"/>
    <w:link w:val="RightColumnQuote"/>
    <w:uiPriority w:val="12"/>
    <w:rsid w:val="00023803"/>
    <w:rPr>
      <w:rFonts w:asciiTheme="majorHAnsi" w:hAnsiTheme="majorHAnsi"/>
      <w:color w:val="AE562C"/>
      <w:sz w:val="26"/>
    </w:rPr>
  </w:style>
  <w:style w:type="paragraph" w:customStyle="1" w:styleId="RightColumnQuoteCredit">
    <w:name w:val="Right Column Quote Credit"/>
    <w:basedOn w:val="RightColumnBody"/>
    <w:link w:val="RightColumnQuoteCreditChar"/>
    <w:uiPriority w:val="12"/>
    <w:qFormat/>
    <w:rsid w:val="003839B4"/>
    <w:rPr>
      <w:b/>
    </w:rPr>
  </w:style>
  <w:style w:type="character" w:customStyle="1" w:styleId="RightColumnQuoteCreditChar">
    <w:name w:val="Right Column Quote Credit Char"/>
    <w:basedOn w:val="RightColumnBodyChar"/>
    <w:link w:val="RightColumnQuoteCredit"/>
    <w:uiPriority w:val="12"/>
    <w:rsid w:val="003839B4"/>
    <w:rPr>
      <w:b/>
      <w:sz w:val="15"/>
    </w:rPr>
  </w:style>
  <w:style w:type="paragraph" w:customStyle="1" w:styleId="RightColumnQuoteDetails">
    <w:name w:val="Right Column Quote Details"/>
    <w:basedOn w:val="RightColumnBody"/>
    <w:link w:val="RightColumnQuoteDetailsChar"/>
    <w:uiPriority w:val="12"/>
    <w:qFormat/>
    <w:rsid w:val="003839B4"/>
  </w:style>
  <w:style w:type="character" w:customStyle="1" w:styleId="RightColumnQuoteDetailsChar">
    <w:name w:val="Right Column Quote Details Char"/>
    <w:basedOn w:val="RightColumnBodyChar"/>
    <w:link w:val="RightColumnQuoteDetails"/>
    <w:uiPriority w:val="12"/>
    <w:rsid w:val="003839B4"/>
    <w:rPr>
      <w:sz w:val="15"/>
    </w:rPr>
  </w:style>
  <w:style w:type="paragraph" w:customStyle="1" w:styleId="NormalBodyBullet1">
    <w:name w:val="Normal Body Bullet 1"/>
    <w:basedOn w:val="Normal"/>
    <w:uiPriority w:val="2"/>
    <w:qFormat/>
    <w:rsid w:val="00017EA7"/>
    <w:pPr>
      <w:spacing w:after="0"/>
    </w:pPr>
  </w:style>
  <w:style w:type="paragraph" w:customStyle="1" w:styleId="NormalBodyBullet2">
    <w:name w:val="Normal Body Bullet 2"/>
    <w:basedOn w:val="NormalBodyBullet1"/>
    <w:uiPriority w:val="2"/>
    <w:qFormat/>
    <w:rsid w:val="00017EA7"/>
    <w:pPr>
      <w:numPr>
        <w:ilvl w:val="1"/>
        <w:numId w:val="15"/>
      </w:numPr>
    </w:pPr>
  </w:style>
  <w:style w:type="paragraph" w:customStyle="1" w:styleId="NormalBodyBullet3">
    <w:name w:val="Normal Body Bullet 3"/>
    <w:basedOn w:val="NormalBodyBullet1"/>
    <w:uiPriority w:val="2"/>
    <w:rsid w:val="00017EA7"/>
    <w:pPr>
      <w:numPr>
        <w:ilvl w:val="2"/>
        <w:numId w:val="15"/>
      </w:numPr>
    </w:pPr>
  </w:style>
  <w:style w:type="paragraph" w:customStyle="1" w:styleId="NormalBodyBullet4">
    <w:name w:val="Normal Body Bullet 4"/>
    <w:basedOn w:val="NormalBodyBullet1"/>
    <w:uiPriority w:val="2"/>
    <w:rsid w:val="00017EA7"/>
    <w:pPr>
      <w:numPr>
        <w:ilvl w:val="3"/>
        <w:numId w:val="15"/>
      </w:numPr>
    </w:pPr>
  </w:style>
  <w:style w:type="paragraph" w:customStyle="1" w:styleId="NormalBodyBullet5">
    <w:name w:val="Normal Body Bullet 5"/>
    <w:basedOn w:val="NormalBodyBullet1"/>
    <w:uiPriority w:val="2"/>
    <w:rsid w:val="00017EA7"/>
    <w:pPr>
      <w:numPr>
        <w:ilvl w:val="4"/>
        <w:numId w:val="15"/>
      </w:numPr>
    </w:pPr>
  </w:style>
  <w:style w:type="paragraph" w:customStyle="1" w:styleId="LeftColumnH1-FirstHeading">
    <w:name w:val="Left Column H1 - First Heading"/>
    <w:basedOn w:val="Heading1"/>
    <w:link w:val="LeftColumnH1-FirstHeadingChar"/>
    <w:uiPriority w:val="11"/>
    <w:semiHidden/>
    <w:qFormat/>
    <w:locked/>
    <w:rsid w:val="00C97F8B"/>
    <w:pPr>
      <w:spacing w:before="0"/>
    </w:pPr>
    <w:rPr>
      <w:noProof/>
    </w:rPr>
  </w:style>
  <w:style w:type="character" w:customStyle="1" w:styleId="LeftColumnH1-FirstHeadingChar">
    <w:name w:val="Left Column H1 - First Heading Char"/>
    <w:basedOn w:val="Heading1Char"/>
    <w:link w:val="LeftColumnH1-FirstHeading"/>
    <w:uiPriority w:val="11"/>
    <w:semiHidden/>
    <w:rsid w:val="006E17A2"/>
    <w:rPr>
      <w:b/>
      <w:caps/>
      <w:noProof/>
      <w:color w:val="AE562C"/>
      <w:sz w:val="28"/>
    </w:rPr>
  </w:style>
  <w:style w:type="character" w:customStyle="1" w:styleId="RightColumnBulletChar">
    <w:name w:val="Right Column Bullet Char"/>
    <w:basedOn w:val="RightColumnBodyChar"/>
    <w:link w:val="RightColumnBullet"/>
    <w:uiPriority w:val="12"/>
    <w:rsid w:val="002D79F1"/>
    <w:rPr>
      <w:sz w:val="15"/>
    </w:rPr>
  </w:style>
  <w:style w:type="paragraph" w:customStyle="1" w:styleId="CaptionImage">
    <w:name w:val="Caption Image"/>
    <w:basedOn w:val="Caption"/>
    <w:next w:val="Normal"/>
    <w:link w:val="CaptionImageChar"/>
    <w:uiPriority w:val="7"/>
    <w:qFormat/>
    <w:rsid w:val="008F5D72"/>
  </w:style>
  <w:style w:type="character" w:customStyle="1" w:styleId="CaptionImageChar">
    <w:name w:val="Caption Image Char"/>
    <w:basedOn w:val="CaptionChar"/>
    <w:link w:val="CaptionImage"/>
    <w:uiPriority w:val="7"/>
    <w:rsid w:val="008F5D72"/>
    <w:rPr>
      <w:rFonts w:eastAsiaTheme="minorEastAsia"/>
      <w:bCs/>
      <w:i/>
      <w:color w:val="8B8580"/>
      <w:sz w:val="15"/>
    </w:rPr>
  </w:style>
  <w:style w:type="paragraph" w:customStyle="1" w:styleId="CaptionTable">
    <w:name w:val="Caption Table"/>
    <w:basedOn w:val="Caption"/>
    <w:next w:val="Normal"/>
    <w:link w:val="CaptionTableChar"/>
    <w:uiPriority w:val="7"/>
    <w:qFormat/>
    <w:rsid w:val="008F5D72"/>
  </w:style>
  <w:style w:type="character" w:customStyle="1" w:styleId="CaptionTableChar">
    <w:name w:val="Caption Table Char"/>
    <w:basedOn w:val="CaptionChar"/>
    <w:link w:val="CaptionTable"/>
    <w:uiPriority w:val="7"/>
    <w:rsid w:val="008F5D72"/>
    <w:rPr>
      <w:rFonts w:eastAsiaTheme="minorEastAsia"/>
      <w:bCs/>
      <w:i/>
      <w:color w:val="8B8580"/>
      <w:sz w:val="15"/>
    </w:rPr>
  </w:style>
  <w:style w:type="paragraph" w:customStyle="1" w:styleId="TableText">
    <w:name w:val="Table Text"/>
    <w:aliases w:val="tt"/>
    <w:basedOn w:val="Normal"/>
    <w:link w:val="TableTextChar"/>
    <w:qFormat/>
    <w:rsid w:val="00805771"/>
    <w:pPr>
      <w:spacing w:after="0"/>
      <w:jc w:val="center"/>
    </w:pPr>
    <w:rPr>
      <w:rFonts w:ascii="Calibri" w:eastAsia="Arial" w:hAnsi="Calibri" w:cs="Times New Roman"/>
      <w:color w:val="7F7F7F"/>
      <w:sz w:val="22"/>
      <w:szCs w:val="22"/>
      <w:lang w:val="en-GB"/>
    </w:rPr>
  </w:style>
  <w:style w:type="character" w:customStyle="1" w:styleId="TableTextChar">
    <w:name w:val="Table Text Char"/>
    <w:basedOn w:val="DefaultParagraphFont"/>
    <w:link w:val="TableText"/>
    <w:rsid w:val="00805771"/>
    <w:rPr>
      <w:rFonts w:ascii="Calibri" w:eastAsia="Arial" w:hAnsi="Calibri" w:cs="Times New Roman"/>
      <w:color w:val="7F7F7F"/>
      <w:sz w:val="22"/>
      <w:szCs w:val="22"/>
      <w:lang w:val="en-GB"/>
    </w:rPr>
  </w:style>
  <w:style w:type="paragraph" w:customStyle="1" w:styleId="NumberedHeading1">
    <w:name w:val="Numbered Heading 1"/>
    <w:basedOn w:val="Heading1"/>
    <w:link w:val="NumberedHeading1Char"/>
    <w:qFormat/>
    <w:rsid w:val="00421D3D"/>
    <w:rPr>
      <w:lang w:val="en-GB"/>
    </w:rPr>
  </w:style>
  <w:style w:type="paragraph" w:customStyle="1" w:styleId="OracleText">
    <w:name w:val="*Oracle Text"/>
    <w:basedOn w:val="Normal"/>
    <w:link w:val="OracleTextChar"/>
    <w:qFormat/>
    <w:rsid w:val="00421D3D"/>
    <w:pPr>
      <w:tabs>
        <w:tab w:val="left" w:pos="0"/>
      </w:tabs>
      <w:spacing w:before="120" w:after="160" w:line="276" w:lineRule="auto"/>
    </w:pPr>
    <w:rPr>
      <w:rFonts w:ascii="Calibri" w:eastAsia="Calibri" w:hAnsi="Calibri" w:cs="Times New Roman"/>
      <w:color w:val="5F5F5F"/>
      <w:sz w:val="22"/>
      <w:szCs w:val="20"/>
      <w:lang w:val="en-GB"/>
    </w:rPr>
  </w:style>
  <w:style w:type="character" w:customStyle="1" w:styleId="NumberedHeading1Char">
    <w:name w:val="Numbered Heading 1 Char"/>
    <w:basedOn w:val="Heading1Char"/>
    <w:link w:val="NumberedHeading1"/>
    <w:rsid w:val="00421D3D"/>
    <w:rPr>
      <w:b/>
      <w:caps/>
      <w:color w:val="AE562C"/>
      <w:sz w:val="28"/>
      <w:lang w:val="en-GB"/>
    </w:rPr>
  </w:style>
  <w:style w:type="character" w:customStyle="1" w:styleId="OracleTextChar">
    <w:name w:val="*Oracle Text Char"/>
    <w:basedOn w:val="DefaultParagraphFont"/>
    <w:link w:val="OracleText"/>
    <w:rsid w:val="00421D3D"/>
    <w:rPr>
      <w:rFonts w:ascii="Calibri" w:eastAsia="Calibri" w:hAnsi="Calibri" w:cs="Times New Roman"/>
      <w:color w:val="5F5F5F"/>
      <w:sz w:val="22"/>
      <w:szCs w:val="20"/>
      <w:lang w:val="en-GB"/>
    </w:rPr>
  </w:style>
  <w:style w:type="paragraph" w:customStyle="1" w:styleId="Bullet1">
    <w:name w:val="Bullet_1"/>
    <w:basedOn w:val="Normal"/>
    <w:qFormat/>
    <w:rsid w:val="00421D3D"/>
    <w:pPr>
      <w:numPr>
        <w:numId w:val="18"/>
      </w:numPr>
      <w:spacing w:after="0"/>
      <w:contextualSpacing/>
    </w:pPr>
    <w:rPr>
      <w:rFonts w:ascii="Calibri" w:eastAsia="Calibri" w:hAnsi="Calibri" w:cs="Times New Roman"/>
      <w:color w:val="5F5F5F"/>
      <w:sz w:val="22"/>
      <w:szCs w:val="20"/>
      <w:lang w:val="en-GB"/>
    </w:rPr>
  </w:style>
  <w:style w:type="paragraph" w:customStyle="1" w:styleId="Bullet2">
    <w:name w:val="Bullet_2"/>
    <w:basedOn w:val="Bullet1"/>
    <w:qFormat/>
    <w:rsid w:val="00421D3D"/>
    <w:pPr>
      <w:numPr>
        <w:ilvl w:val="1"/>
      </w:numPr>
    </w:pPr>
  </w:style>
  <w:style w:type="character" w:customStyle="1" w:styleId="ListParagraphChar">
    <w:name w:val="List Paragraph Char"/>
    <w:aliases w:val="Figure_name Char,Equipment Char,Numbered Indented Text Char,List Paragraph1 Char,b1 Char,Number_1 Char,List Paragraph11 Char,List Paragraph2 Char,new Char,SGLText List Paragraph Char,Colorful List - Accent 11 Char,List_TIS Char"/>
    <w:basedOn w:val="DefaultParagraphFont"/>
    <w:link w:val="ListParagraph"/>
    <w:uiPriority w:val="34"/>
    <w:qFormat/>
    <w:locked/>
    <w:rsid w:val="008E71C1"/>
    <w:rPr>
      <w:rFonts w:eastAsiaTheme="minorEastAsia"/>
      <w:sz w:val="20"/>
    </w:rPr>
  </w:style>
  <w:style w:type="character" w:customStyle="1" w:styleId="NumberedList1Char">
    <w:name w:val="Numbered List 1 Char"/>
    <w:basedOn w:val="OracleTextChar"/>
    <w:link w:val="NumberedList1"/>
    <w:rsid w:val="004E6B51"/>
    <w:rPr>
      <w:rFonts w:ascii="Calibri" w:eastAsia="Calibri" w:hAnsi="Calibri" w:cs="Times New Roman"/>
      <w:color w:val="5F5F5F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A04"/>
    <w:pPr>
      <w:spacing w:after="0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A04"/>
    <w:rPr>
      <w:rFonts w:ascii="Segoe UI" w:hAnsi="Segoe UI" w:cs="Segoe UI"/>
    </w:rPr>
  </w:style>
  <w:style w:type="character" w:customStyle="1" w:styleId="normaltextrun">
    <w:name w:val="normaltextrun"/>
    <w:basedOn w:val="DefaultParagraphFont"/>
    <w:rsid w:val="00A44B3C"/>
  </w:style>
  <w:style w:type="paragraph" w:customStyle="1" w:styleId="BulletforHeading1">
    <w:name w:val="Bullet for Heading 1"/>
    <w:basedOn w:val="Normal"/>
    <w:link w:val="BulletforHeading1Char"/>
    <w:qFormat/>
    <w:rsid w:val="00B6311D"/>
    <w:pPr>
      <w:pageBreakBefore/>
      <w:numPr>
        <w:numId w:val="20"/>
      </w:numPr>
      <w:spacing w:after="0"/>
      <w:ind w:left="714" w:hanging="357"/>
    </w:pPr>
    <w:rPr>
      <w:rFonts w:ascii="Calibri" w:eastAsia="Arial" w:hAnsi="Calibri" w:cs="Arial"/>
      <w:color w:val="FFFFFF"/>
      <w:sz w:val="64"/>
      <w:lang w:val="en-GB"/>
    </w:rPr>
  </w:style>
  <w:style w:type="character" w:customStyle="1" w:styleId="BulletforHeading1Char">
    <w:name w:val="Bullet for Heading 1 Char"/>
    <w:basedOn w:val="DefaultParagraphFont"/>
    <w:link w:val="BulletforHeading1"/>
    <w:rsid w:val="00B6311D"/>
    <w:rPr>
      <w:rFonts w:ascii="Calibri" w:eastAsia="Arial" w:hAnsi="Calibri" w:cs="Arial"/>
      <w:color w:val="FFFFFF"/>
      <w:sz w:val="64"/>
      <w:lang w:val="en-GB"/>
    </w:rPr>
  </w:style>
  <w:style w:type="table" w:customStyle="1" w:styleId="BasicTable01Redwood1">
    <w:name w:val="Basic Table 01 Redwood1"/>
    <w:basedOn w:val="TableGrid"/>
    <w:uiPriority w:val="99"/>
    <w:rsid w:val="00753218"/>
    <w:pPr>
      <w:spacing w:after="120"/>
    </w:pPr>
    <w:rPr>
      <w:color w:val="312D2A" w:themeColor="text1"/>
    </w:rPr>
    <w:tblPr>
      <w:tblStyleRowBandSize w:val="1"/>
      <w:tblStyleColBandSize w:val="1"/>
      <w:tblBorders>
        <w:top w:val="single" w:sz="8" w:space="0" w:color="FCFBFA" w:themeColor="background1"/>
        <w:left w:val="single" w:sz="8" w:space="0" w:color="FCFBFA" w:themeColor="background1"/>
        <w:bottom w:val="single" w:sz="8" w:space="0" w:color="FCFBFA" w:themeColor="background1"/>
        <w:right w:val="single" w:sz="8" w:space="0" w:color="FCFBFA" w:themeColor="background1"/>
        <w:insideH w:val="single" w:sz="8" w:space="0" w:color="FCFBFA" w:themeColor="background1"/>
        <w:insideV w:val="single" w:sz="8" w:space="0" w:color="FCFBFA" w:themeColor="background1"/>
      </w:tblBorders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F1EFED"/>
    </w:tcPr>
    <w:tblStylePr w:type="firstRow">
      <w:pPr>
        <w:wordWrap/>
        <w:spacing w:beforeLines="0" w:before="0" w:beforeAutospacing="0" w:afterLines="0" w:after="120" w:afterAutospacing="0" w:line="240" w:lineRule="auto"/>
        <w:contextualSpacing w:val="0"/>
      </w:pPr>
      <w:rPr>
        <w:b/>
        <w:bCs/>
        <w:caps/>
        <w:smallCaps w:val="0"/>
        <w:color w:val="FCFBFA" w:themeColor="background2"/>
      </w:rPr>
      <w:tblPr/>
      <w:tcPr>
        <w:shd w:val="clear" w:color="auto" w:fill="759C6C"/>
      </w:tcPr>
    </w:tblStylePr>
    <w:tblStylePr w:type="lastRow">
      <w:rPr>
        <w:b/>
        <w:bCs/>
        <w:color w:val="312D2A" w:themeColor="text1"/>
      </w:rPr>
      <w:tblPr/>
      <w:tcPr>
        <w:tcBorders>
          <w:top w:val="double" w:sz="6" w:space="0" w:color="759C6C" w:themeColor="accent6"/>
          <w:left w:val="single" w:sz="8" w:space="0" w:color="FCFBFA" w:themeColor="background1"/>
          <w:bottom w:val="single" w:sz="8" w:space="0" w:color="FCFBFA" w:themeColor="background1"/>
          <w:right w:val="single" w:sz="8" w:space="0" w:color="FCFBFA" w:themeColor="background1"/>
          <w:insideH w:val="single" w:sz="8" w:space="0" w:color="759C6C" w:themeColor="accent6"/>
          <w:insideV w:val="single" w:sz="8" w:space="0" w:color="FCFBFA" w:themeColor="background1"/>
          <w:tl2br w:val="nil"/>
          <w:tr2bl w:val="nil"/>
        </w:tcBorders>
        <w:shd w:val="clear" w:color="auto" w:fill="BFB8B0"/>
      </w:tcPr>
    </w:tblStylePr>
    <w:tblStylePr w:type="firstCol">
      <w:rPr>
        <w:b/>
        <w:bCs/>
        <w:i w:val="0"/>
        <w:color w:val="312D2A" w:themeColor="text1"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FED"/>
      </w:tcPr>
    </w:tblStylePr>
    <w:tblStylePr w:type="band2Vert">
      <w:rPr>
        <w:color w:val="312D2A" w:themeColor="text1"/>
      </w:rPr>
      <w:tblPr/>
      <w:tcPr>
        <w:shd w:val="clear" w:color="auto" w:fill="DFDCD8"/>
      </w:tcPr>
    </w:tblStylePr>
    <w:tblStylePr w:type="band1Horz">
      <w:rPr>
        <w:color w:val="312D2A" w:themeColor="text1"/>
      </w:rPr>
      <w:tblPr/>
      <w:tcPr>
        <w:shd w:val="clear" w:color="auto" w:fill="F1EFED"/>
      </w:tcPr>
    </w:tblStylePr>
    <w:tblStylePr w:type="band2Horz">
      <w:rPr>
        <w:color w:val="312D2A" w:themeColor="text1"/>
      </w:rPr>
      <w:tblPr/>
      <w:tcPr>
        <w:shd w:val="clear" w:color="auto" w:fill="DFDCD8"/>
      </w:tcPr>
    </w:tblStylePr>
  </w:style>
  <w:style w:type="table" w:customStyle="1" w:styleId="PlainTable21">
    <w:name w:val="Plain Table 21"/>
    <w:basedOn w:val="TableNormal"/>
    <w:uiPriority w:val="99"/>
    <w:rsid w:val="002058D6"/>
    <w:pPr>
      <w:spacing w:after="0"/>
    </w:pPr>
    <w:rPr>
      <w:rFonts w:ascii="Arial" w:eastAsia="Arial" w:hAnsi="Arial" w:cs="Arial"/>
      <w:color w:val="auto"/>
      <w:sz w:val="20"/>
      <w:szCs w:val="20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  <w:insideH w:val="single" w:sz="4" w:space="0" w:color="000000"/>
        <w:insideV w:val="single" w:sz="4" w:space="0" w:color="000000"/>
      </w:tblBorders>
    </w:tblPr>
    <w:tcPr>
      <w:shd w:val="clear" w:color="auto" w:fill="FFFFFF"/>
    </w:tc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TableHeading">
    <w:name w:val="Table Heading"/>
    <w:basedOn w:val="Normal"/>
    <w:link w:val="TableHeadingChar"/>
    <w:qFormat/>
    <w:rsid w:val="002058D6"/>
    <w:pPr>
      <w:spacing w:before="120"/>
      <w:jc w:val="center"/>
    </w:pPr>
    <w:rPr>
      <w:rFonts w:ascii="Calibri" w:eastAsia="Arial" w:hAnsi="Calibri" w:cs="Times New Roman"/>
      <w:b/>
      <w:bCs/>
      <w:color w:val="FF7700"/>
      <w:sz w:val="22"/>
      <w:lang w:val="en-GB"/>
    </w:rPr>
  </w:style>
  <w:style w:type="character" w:customStyle="1" w:styleId="TableHeadingChar">
    <w:name w:val="Table Heading Char"/>
    <w:basedOn w:val="DefaultParagraphFont"/>
    <w:link w:val="TableHeading"/>
    <w:rsid w:val="002058D6"/>
    <w:rPr>
      <w:rFonts w:ascii="Calibri" w:eastAsia="Arial" w:hAnsi="Calibri" w:cs="Times New Roman"/>
      <w:b/>
      <w:bCs/>
      <w:color w:val="FF7700"/>
      <w:sz w:val="22"/>
      <w:lang w:val="en-GB"/>
    </w:rPr>
  </w:style>
  <w:style w:type="character" w:customStyle="1" w:styleId="hgkelc">
    <w:name w:val="hgkelc"/>
    <w:basedOn w:val="DefaultParagraphFont"/>
    <w:rsid w:val="002479A9"/>
  </w:style>
  <w:style w:type="table" w:styleId="GridTable4">
    <w:name w:val="Grid Table 4"/>
    <w:basedOn w:val="TableNormal"/>
    <w:uiPriority w:val="49"/>
    <w:locked/>
    <w:rsid w:val="004C6F58"/>
    <w:pPr>
      <w:spacing w:after="0"/>
    </w:pPr>
    <w:tblPr>
      <w:tblStyleRowBandSize w:val="1"/>
      <w:tblStyleColBandSize w:val="1"/>
      <w:tblBorders>
        <w:top w:val="single" w:sz="4" w:space="0" w:color="8A7F77" w:themeColor="text1" w:themeTint="99"/>
        <w:left w:val="single" w:sz="4" w:space="0" w:color="8A7F77" w:themeColor="text1" w:themeTint="99"/>
        <w:bottom w:val="single" w:sz="4" w:space="0" w:color="8A7F77" w:themeColor="text1" w:themeTint="99"/>
        <w:right w:val="single" w:sz="4" w:space="0" w:color="8A7F77" w:themeColor="text1" w:themeTint="99"/>
        <w:insideH w:val="single" w:sz="4" w:space="0" w:color="8A7F77" w:themeColor="text1" w:themeTint="99"/>
        <w:insideV w:val="single" w:sz="4" w:space="0" w:color="8A7F77" w:themeColor="text1" w:themeTint="99"/>
      </w:tblBorders>
    </w:tblPr>
    <w:tblStylePr w:type="firstRow">
      <w:rPr>
        <w:b/>
        <w:bCs/>
        <w:color w:val="FCFBFA" w:themeColor="background1"/>
      </w:rPr>
      <w:tblPr/>
      <w:tcPr>
        <w:tcBorders>
          <w:top w:val="single" w:sz="4" w:space="0" w:color="312D2A" w:themeColor="text1"/>
          <w:left w:val="single" w:sz="4" w:space="0" w:color="312D2A" w:themeColor="text1"/>
          <w:bottom w:val="single" w:sz="4" w:space="0" w:color="312D2A" w:themeColor="text1"/>
          <w:right w:val="single" w:sz="4" w:space="0" w:color="312D2A" w:themeColor="text1"/>
          <w:insideH w:val="nil"/>
          <w:insideV w:val="nil"/>
        </w:tcBorders>
        <w:shd w:val="clear" w:color="auto" w:fill="312D2A" w:themeFill="text1"/>
      </w:tcPr>
    </w:tblStylePr>
    <w:tblStylePr w:type="lastRow">
      <w:rPr>
        <w:b/>
        <w:bCs/>
      </w:rPr>
      <w:tblPr/>
      <w:tcPr>
        <w:tcBorders>
          <w:top w:val="double" w:sz="4" w:space="0" w:color="312D2A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4D1" w:themeFill="text1" w:themeFillTint="33"/>
      </w:tcPr>
    </w:tblStylePr>
    <w:tblStylePr w:type="band1Horz">
      <w:tblPr/>
      <w:tcPr>
        <w:shd w:val="clear" w:color="auto" w:fill="D8D4D1" w:themeFill="text1" w:themeFillTint="33"/>
      </w:tcPr>
    </w:tblStylePr>
  </w:style>
  <w:style w:type="table" w:styleId="PlainTable1">
    <w:name w:val="Plain Table 1"/>
    <w:basedOn w:val="TableNormal"/>
    <w:uiPriority w:val="41"/>
    <w:locked/>
    <w:rsid w:val="004C6F58"/>
    <w:pPr>
      <w:spacing w:after="0"/>
    </w:pPr>
    <w:tblPr>
      <w:tblStyleRowBandSize w:val="1"/>
      <w:tblStyleColBandSize w:val="1"/>
      <w:tblBorders>
        <w:top w:val="single" w:sz="4" w:space="0" w:color="CCBBAB" w:themeColor="background1" w:themeShade="BF"/>
        <w:left w:val="single" w:sz="4" w:space="0" w:color="CCBBAB" w:themeColor="background1" w:themeShade="BF"/>
        <w:bottom w:val="single" w:sz="4" w:space="0" w:color="CCBBAB" w:themeColor="background1" w:themeShade="BF"/>
        <w:right w:val="single" w:sz="4" w:space="0" w:color="CCBBAB" w:themeColor="background1" w:themeShade="BF"/>
        <w:insideH w:val="single" w:sz="4" w:space="0" w:color="CCBBAB" w:themeColor="background1" w:themeShade="BF"/>
        <w:insideV w:val="single" w:sz="4" w:space="0" w:color="CCBBAB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CCBBAB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EE9" w:themeFill="background1" w:themeFillShade="F2"/>
      </w:tcPr>
    </w:tblStylePr>
    <w:tblStylePr w:type="band1Horz">
      <w:tblPr/>
      <w:tcPr>
        <w:shd w:val="clear" w:color="auto" w:fill="F2EEE9" w:themeFill="background1" w:themeFillShade="F2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6F58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6F58"/>
    <w:rPr>
      <w:rFonts w:ascii="Arial" w:eastAsia="Times New Roman" w:hAnsi="Arial" w:cs="Arial"/>
      <w:vanish/>
      <w:color w:val="auto"/>
      <w:sz w:val="16"/>
      <w:szCs w:val="16"/>
    </w:rPr>
  </w:style>
  <w:style w:type="character" w:customStyle="1" w:styleId="header-main-title">
    <w:name w:val="header-main-title"/>
    <w:basedOn w:val="DefaultParagraphFont"/>
    <w:rsid w:val="00935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40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49035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7113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974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23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574252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9471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2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431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557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4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1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52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7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92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0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9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44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468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0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73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556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3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39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80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07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57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20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4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95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27772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879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070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512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87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15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6760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51941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24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603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333970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44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500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537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9675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53295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7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55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66553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9651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9556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589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8225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134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831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136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8173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4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8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6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9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4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83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42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14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67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7290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3191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124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562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96521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165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1690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372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09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1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94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7629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6522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9039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587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226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32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62908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798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141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390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004796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386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6564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8579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6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57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93650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43173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9516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29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166269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48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941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9124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7405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3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24302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82484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1691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097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553240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27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61027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85030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5680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2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274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864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4405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5901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6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70894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116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809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1498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1254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28670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4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65593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07731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9833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750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2458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7719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300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9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5820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6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02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84301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35406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25268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887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117141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612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666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422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77629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39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6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baxte\Downloads\A4%20Oracle%20Redwood%20Data%20Sheet%20with%20Cover%20Page%20v1.0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6F1A5F673B4103B47607F5A236A9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6E44B-03A0-4150-ADCF-6C3F4F47BFE9}"/>
      </w:docPartPr>
      <w:docPartBody>
        <w:p w:rsidR="00F34AF3" w:rsidRDefault="004F211A">
          <w:pPr>
            <w:pStyle w:val="4C6F1A5F673B4103B47607F5A236A993"/>
          </w:pPr>
          <w:r w:rsidRPr="004D77F2">
            <w:rPr>
              <w:lang w:val="en-GB"/>
            </w:rPr>
            <w:t>[Data Sheet Title]</w:t>
          </w:r>
        </w:p>
      </w:docPartBody>
    </w:docPart>
    <w:docPart>
      <w:docPartPr>
        <w:name w:val="B540E5195A63490C806059519A382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C1730-A682-4AF7-85CA-2FA342D2DE5D}"/>
      </w:docPartPr>
      <w:docPartBody>
        <w:p w:rsidR="00F34AF3" w:rsidRDefault="004F211A">
          <w:pPr>
            <w:pStyle w:val="B540E5195A63490C806059519A382ED5"/>
          </w:pPr>
          <w:r w:rsidRPr="004D77F2">
            <w:rPr>
              <w:lang w:val="en-GB"/>
            </w:rPr>
            <w:t>[Data sheet subtitle in sentence case.</w:t>
          </w:r>
          <w:r w:rsidRPr="004D77F2">
            <w:rPr>
              <w:lang w:val="en-GB"/>
            </w:rPr>
            <w:br/>
            <w:t>This can be up to three lines in length but not more.]</w:t>
          </w:r>
        </w:p>
      </w:docPartBody>
    </w:docPart>
    <w:docPart>
      <w:docPartPr>
        <w:name w:val="66EB5C612FE64B74BE0066CCB2F04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757490-2D8C-4AF9-B78E-7C77A05E161A}"/>
      </w:docPartPr>
      <w:docPartBody>
        <w:p w:rsidR="00F34AF3" w:rsidRDefault="004F211A">
          <w:pPr>
            <w:pStyle w:val="66EB5C612FE64B74BE0066CCB2F04CF3"/>
          </w:pPr>
          <w:r w:rsidRPr="004D77F2">
            <w:rPr>
              <w:lang w:val="en-GB"/>
            </w:rPr>
            <w:t>Dropdown Options</w:t>
          </w:r>
        </w:p>
      </w:docPartBody>
    </w:docPart>
    <w:docPart>
      <w:docPartPr>
        <w:name w:val="8B44AB7221424E708363CC549F107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76C9F-E9AA-47D8-8A8D-23E82E95C694}"/>
      </w:docPartPr>
      <w:docPartBody>
        <w:p w:rsidR="00F34AF3" w:rsidRDefault="004F211A">
          <w:pPr>
            <w:pStyle w:val="8B44AB7221424E708363CC549F107E13"/>
          </w:pPr>
          <w:r w:rsidRPr="000567D7">
            <w:t>Dropdown Options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racle Sans">
    <w:altName w:val="Sylfaen"/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11A"/>
    <w:rsid w:val="0000014F"/>
    <w:rsid w:val="000727C6"/>
    <w:rsid w:val="00091CC9"/>
    <w:rsid w:val="00093CF3"/>
    <w:rsid w:val="000D1111"/>
    <w:rsid w:val="001626A3"/>
    <w:rsid w:val="00191D48"/>
    <w:rsid w:val="001929FE"/>
    <w:rsid w:val="00245EFE"/>
    <w:rsid w:val="00252B8F"/>
    <w:rsid w:val="00257351"/>
    <w:rsid w:val="00286335"/>
    <w:rsid w:val="002E0DFA"/>
    <w:rsid w:val="00361EDC"/>
    <w:rsid w:val="00386191"/>
    <w:rsid w:val="003E3B6B"/>
    <w:rsid w:val="003F0AB2"/>
    <w:rsid w:val="004E2FB3"/>
    <w:rsid w:val="004F211A"/>
    <w:rsid w:val="00551784"/>
    <w:rsid w:val="005E6B4D"/>
    <w:rsid w:val="006218E3"/>
    <w:rsid w:val="00631C65"/>
    <w:rsid w:val="00662125"/>
    <w:rsid w:val="006A3A66"/>
    <w:rsid w:val="006B6833"/>
    <w:rsid w:val="006D7F4A"/>
    <w:rsid w:val="00750D5F"/>
    <w:rsid w:val="007710DE"/>
    <w:rsid w:val="007762C2"/>
    <w:rsid w:val="007D1477"/>
    <w:rsid w:val="008420E1"/>
    <w:rsid w:val="009C57E8"/>
    <w:rsid w:val="009E1769"/>
    <w:rsid w:val="009E5F03"/>
    <w:rsid w:val="009F29B4"/>
    <w:rsid w:val="00A47EFB"/>
    <w:rsid w:val="00A83C61"/>
    <w:rsid w:val="00AA431F"/>
    <w:rsid w:val="00AC4948"/>
    <w:rsid w:val="00AE715E"/>
    <w:rsid w:val="00B4155B"/>
    <w:rsid w:val="00B51207"/>
    <w:rsid w:val="00B573DC"/>
    <w:rsid w:val="00B65A57"/>
    <w:rsid w:val="00B66133"/>
    <w:rsid w:val="00B96397"/>
    <w:rsid w:val="00BC603E"/>
    <w:rsid w:val="00C5514A"/>
    <w:rsid w:val="00CF4147"/>
    <w:rsid w:val="00D062ED"/>
    <w:rsid w:val="00D07233"/>
    <w:rsid w:val="00D44D50"/>
    <w:rsid w:val="00D92035"/>
    <w:rsid w:val="00DA5640"/>
    <w:rsid w:val="00E70C74"/>
    <w:rsid w:val="00E817AA"/>
    <w:rsid w:val="00EA5693"/>
    <w:rsid w:val="00EB18CE"/>
    <w:rsid w:val="00EF3122"/>
    <w:rsid w:val="00F13E53"/>
    <w:rsid w:val="00F34AF3"/>
    <w:rsid w:val="00F45761"/>
    <w:rsid w:val="00F708D0"/>
    <w:rsid w:val="00F71983"/>
    <w:rsid w:val="00F9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6F1A5F673B4103B47607F5A236A993">
    <w:name w:val="4C6F1A5F673B4103B47607F5A236A993"/>
  </w:style>
  <w:style w:type="paragraph" w:customStyle="1" w:styleId="B540E5195A63490C806059519A382ED5">
    <w:name w:val="B540E5195A63490C806059519A382ED5"/>
  </w:style>
  <w:style w:type="paragraph" w:customStyle="1" w:styleId="66EB5C612FE64B74BE0066CCB2F04CF3">
    <w:name w:val="66EB5C612FE64B74BE0066CCB2F04CF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B44AB7221424E708363CC549F107E13">
    <w:name w:val="8B44AB7221424E708363CC549F107E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racle 1.13 original colors">
      <a:dk1>
        <a:srgbClr val="312D2A"/>
      </a:dk1>
      <a:lt1>
        <a:srgbClr val="FCFBFA"/>
      </a:lt1>
      <a:dk2>
        <a:srgbClr val="312D2A"/>
      </a:dk2>
      <a:lt2>
        <a:srgbClr val="FCFBFA"/>
      </a:lt2>
      <a:accent1>
        <a:srgbClr val="C74634"/>
      </a:accent1>
      <a:accent2>
        <a:srgbClr val="FACD62"/>
      </a:accent2>
      <a:accent3>
        <a:srgbClr val="94AFAF"/>
      </a:accent3>
      <a:accent4>
        <a:srgbClr val="2B6242"/>
      </a:accent4>
      <a:accent5>
        <a:srgbClr val="AE562C"/>
      </a:accent5>
      <a:accent6>
        <a:srgbClr val="759C6C"/>
      </a:accent6>
      <a:hlink>
        <a:srgbClr val="2C5967"/>
      </a:hlink>
      <a:folHlink>
        <a:srgbClr val="2C5967"/>
      </a:folHlink>
    </a:clrScheme>
    <a:fontScheme name="Oracle">
      <a:majorFont>
        <a:latin typeface="Georgia"/>
        <a:ea typeface=""/>
        <a:cs typeface=""/>
      </a:majorFont>
      <a:minorFont>
        <a:latin typeface="Oracle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6B7B84D1A9694C98EECB9E1E8A3670" ma:contentTypeVersion="7" ma:contentTypeDescription="Create a new document." ma:contentTypeScope="" ma:versionID="a6b1992471d42527e68c8138892b25a7">
  <xsd:schema xmlns:xsd="http://www.w3.org/2001/XMLSchema" xmlns:xs="http://www.w3.org/2001/XMLSchema" xmlns:p="http://schemas.microsoft.com/office/2006/metadata/properties" xmlns:ns2="229fbb02-e04a-4fe3-af17-970655c82db1" xmlns:ns3="b5eb9166-11c2-4c43-8e32-330c0b1d5c71" targetNamespace="http://schemas.microsoft.com/office/2006/metadata/properties" ma:root="true" ma:fieldsID="1a3c05bcbe2d613860fd6c98233fb267" ns2:_="" ns3:_="">
    <xsd:import namespace="229fbb02-e04a-4fe3-af17-970655c82db1"/>
    <xsd:import namespace="b5eb9166-11c2-4c43-8e32-330c0b1d5c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9fbb02-e04a-4fe3-af17-970655c82d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b9166-11c2-4c43-8e32-330c0b1d5c7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5533B-2646-48E2-807E-2E3D2A7019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26DC626-CEE9-49E3-BCC3-B2CCCF288E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9fbb02-e04a-4fe3-af17-970655c82db1"/>
    <ds:schemaRef ds:uri="b5eb9166-11c2-4c43-8e32-330c0b1d5c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6740FF-C084-4F96-BB3F-A0767B6CE3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8B6F11-3F18-448B-BFF6-2C70324EF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 Oracle Redwood Data Sheet with Cover Page v1.03.dotx</Template>
  <TotalTime>16315</TotalTime>
  <Pages>11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Adrienne Baxter</dc:creator>
  <cp:keywords/>
  <dc:description/>
  <cp:lastModifiedBy>Sirisha Pavuluri</cp:lastModifiedBy>
  <cp:revision>303</cp:revision>
  <dcterms:created xsi:type="dcterms:W3CDTF">2022-02-17T13:53:00Z</dcterms:created>
  <dcterms:modified xsi:type="dcterms:W3CDTF">2025-05-09T19:37:00Z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0x010100596B7B84D1A9694C98EECB9E1E8A3670</vt:lpwstr>
  </property>
  <property fmtid="{D5CDD505-2E9C-101B-9397-08002B2CF9AE}" pid="3" name="ClassificationContentMarkingHeaderShapeIds">
    <vt:lpwstr>1,2,a,b,c,d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Confidential - Oracle Restricted</vt:lpwstr>
  </property>
  <property fmtid="{D5CDD505-2E9C-101B-9397-08002B2CF9AE}" pid="6" name="ClassificationContentMarkingFooterShapeIds">
    <vt:lpwstr>e,10,11,12,14,16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Confidential - Oracle Restricted</vt:lpwstr>
  </property>
  <property fmtid="{D5CDD505-2E9C-101B-9397-08002B2CF9AE}" pid="9" name="MSIP_Label_56665055-977f-4acd-9884-1bec8e5ad200_Enabled">
    <vt:lpwstr>true</vt:lpwstr>
  </property>
  <property fmtid="{D5CDD505-2E9C-101B-9397-08002B2CF9AE}" pid="10" name="MSIP_Label_56665055-977f-4acd-9884-1bec8e5ad200_SetDate">
    <vt:lpwstr>2025-05-09T19:37:13Z</vt:lpwstr>
  </property>
  <property fmtid="{D5CDD505-2E9C-101B-9397-08002B2CF9AE}" pid="11" name="MSIP_Label_56665055-977f-4acd-9884-1bec8e5ad200_Method">
    <vt:lpwstr>Standard</vt:lpwstr>
  </property>
  <property fmtid="{D5CDD505-2E9C-101B-9397-08002B2CF9AE}" pid="12" name="MSIP_Label_56665055-977f-4acd-9884-1bec8e5ad200_Name">
    <vt:lpwstr>Anyone ( Unrestricted )</vt:lpwstr>
  </property>
  <property fmtid="{D5CDD505-2E9C-101B-9397-08002B2CF9AE}" pid="13" name="MSIP_Label_56665055-977f-4acd-9884-1bec8e5ad200_SiteId">
    <vt:lpwstr>4e2c6054-71cb-48f1-bd6c-3a9705aca71b</vt:lpwstr>
  </property>
  <property fmtid="{D5CDD505-2E9C-101B-9397-08002B2CF9AE}" pid="14" name="MSIP_Label_56665055-977f-4acd-9884-1bec8e5ad200_ActionId">
    <vt:lpwstr>3db5142c-1cca-46e1-a456-aad680e26fc7</vt:lpwstr>
  </property>
  <property fmtid="{D5CDD505-2E9C-101B-9397-08002B2CF9AE}" pid="15" name="MSIP_Label_56665055-977f-4acd-9884-1bec8e5ad200_ContentBits">
    <vt:lpwstr>3</vt:lpwstr>
  </property>
</Properties>
</file>